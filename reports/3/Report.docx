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F14A9C" w14:textId="77777777" w:rsidR="00080C97" w:rsidRDefault="007734BB" w:rsidP="000300AD">
      <w:pPr>
        <w:pStyle w:val="NoSpacing"/>
        <w:jc w:val="center"/>
      </w:pPr>
      <w:r>
        <w:t>Batuhan Erden</w:t>
      </w:r>
    </w:p>
    <w:p w14:paraId="09C83EC2" w14:textId="77777777" w:rsidR="007734BB" w:rsidRDefault="00217EE6" w:rsidP="000300AD">
      <w:pPr>
        <w:pStyle w:val="NoSpacing"/>
        <w:jc w:val="center"/>
      </w:pPr>
      <w:hyperlink r:id="rId10" w:history="1">
        <w:r w:rsidR="007734BB">
          <w:rPr>
            <w:rStyle w:val="Hyperlink"/>
          </w:rPr>
          <w:t>batuhan.erden@ozu.edu.tr</w:t>
        </w:r>
      </w:hyperlink>
    </w:p>
    <w:p w14:paraId="621C4428" w14:textId="5D0240C5" w:rsidR="007734BB" w:rsidRDefault="007734BB" w:rsidP="000300AD">
      <w:pPr>
        <w:pStyle w:val="NoSpacing"/>
        <w:jc w:val="center"/>
      </w:pPr>
      <w:r>
        <w:t xml:space="preserve">CS </w:t>
      </w:r>
      <w:r w:rsidR="00E7045F">
        <w:t>423/523</w:t>
      </w:r>
      <w:r>
        <w:t xml:space="preserve"> – </w:t>
      </w:r>
      <w:r w:rsidR="00E7045F">
        <w:t>Introduction to Computer Vision</w:t>
      </w:r>
    </w:p>
    <w:p w14:paraId="716FAEC2" w14:textId="3C715A66" w:rsidR="00080C97" w:rsidRDefault="004009A9" w:rsidP="000300AD">
      <w:pPr>
        <w:pStyle w:val="NoSpacing"/>
        <w:jc w:val="center"/>
      </w:pPr>
      <w:r>
        <w:t>Assignment 3</w:t>
      </w:r>
    </w:p>
    <w:p w14:paraId="31317B0E" w14:textId="5783E2B9" w:rsidR="00396FD4" w:rsidRDefault="004009A9" w:rsidP="000300AD">
      <w:pPr>
        <w:pStyle w:val="NoSpacing"/>
        <w:jc w:val="center"/>
      </w:pPr>
      <w:r>
        <w:t>13.01.2018</w:t>
      </w:r>
    </w:p>
    <w:p w14:paraId="2C0CF85F" w14:textId="77777777" w:rsidR="00396FD4" w:rsidRDefault="00396FD4" w:rsidP="000300AD">
      <w:pPr>
        <w:pStyle w:val="NoSpacing"/>
        <w:jc w:val="both"/>
      </w:pPr>
    </w:p>
    <w:p w14:paraId="14DF54B8" w14:textId="0CBE3DF3" w:rsidR="00A011C2" w:rsidRPr="0082115C" w:rsidRDefault="00D650C5" w:rsidP="0082115C">
      <w:pPr>
        <w:pStyle w:val="Title"/>
        <w:rPr>
          <w:b/>
          <w:sz w:val="32"/>
          <w:szCs w:val="32"/>
        </w:rPr>
      </w:pPr>
      <w:r>
        <w:rPr>
          <w:b/>
          <w:sz w:val="32"/>
          <w:szCs w:val="32"/>
        </w:rPr>
        <w:t xml:space="preserve">Sudoku Puzzle </w:t>
      </w:r>
      <w:r w:rsidR="004009A9">
        <w:rPr>
          <w:b/>
          <w:sz w:val="32"/>
          <w:szCs w:val="32"/>
        </w:rPr>
        <w:t>Solver with Augmented Reality</w:t>
      </w:r>
    </w:p>
    <w:p w14:paraId="4532B64B" w14:textId="77777777" w:rsidR="004752B6" w:rsidRDefault="00FF2D0D" w:rsidP="004752B6">
      <w:pPr>
        <w:jc w:val="both"/>
        <w:rPr>
          <w:b/>
          <w:i/>
          <w:sz w:val="28"/>
          <w:szCs w:val="28"/>
        </w:rPr>
      </w:pPr>
      <w:r w:rsidRPr="000300AD">
        <w:rPr>
          <w:b/>
          <w:i/>
          <w:sz w:val="28"/>
          <w:szCs w:val="28"/>
        </w:rPr>
        <w:t>Abstract</w:t>
      </w:r>
    </w:p>
    <w:p w14:paraId="012C0D7A" w14:textId="303582B3" w:rsidR="00396FD4" w:rsidRPr="00A011C2" w:rsidRDefault="002A752B" w:rsidP="00A011C2">
      <w:pPr>
        <w:spacing w:line="276" w:lineRule="auto"/>
        <w:ind w:left="709" w:right="713" w:firstLine="0"/>
        <w:jc w:val="both"/>
        <w:rPr>
          <w:b/>
          <w:i/>
          <w:sz w:val="28"/>
          <w:szCs w:val="28"/>
        </w:rPr>
      </w:pPr>
      <w:r>
        <w:t xml:space="preserve">In this </w:t>
      </w:r>
      <w:r w:rsidR="005C207B">
        <w:t xml:space="preserve">assignment, I have used Python and OpenCV to </w:t>
      </w:r>
      <w:r w:rsidR="000C7B61">
        <w:t>detect the Sudoku puzzle, solve it and display the solution on both the images and videos.</w:t>
      </w:r>
      <w:r w:rsidR="00BD381F">
        <w:t xml:space="preserve"> I have used MNIST dataset to train my model.</w:t>
      </w:r>
      <w:r w:rsidR="00B70F72">
        <w:t xml:space="preserve"> The model is trained with Convolutional Neural Network layers and Keras is used as a machine</w:t>
      </w:r>
      <w:r w:rsidR="002C6F27">
        <w:t>-</w:t>
      </w:r>
      <w:r w:rsidR="00B70F72">
        <w:t>learning library.</w:t>
      </w:r>
    </w:p>
    <w:p w14:paraId="40298BA7" w14:textId="77777777" w:rsidR="00A011C2" w:rsidRDefault="00A011C2" w:rsidP="000300AD">
      <w:pPr>
        <w:spacing w:line="276" w:lineRule="auto"/>
        <w:ind w:left="720"/>
        <w:jc w:val="both"/>
      </w:pPr>
    </w:p>
    <w:p w14:paraId="0DBA07F3" w14:textId="77777777" w:rsidR="00E5041E" w:rsidRPr="009F620E" w:rsidRDefault="00FF2D0D" w:rsidP="00430878">
      <w:pPr>
        <w:pStyle w:val="ListParagraph"/>
        <w:numPr>
          <w:ilvl w:val="0"/>
          <w:numId w:val="18"/>
        </w:numPr>
        <w:jc w:val="both"/>
        <w:rPr>
          <w:b/>
          <w:sz w:val="32"/>
          <w:szCs w:val="32"/>
        </w:rPr>
      </w:pPr>
      <w:r w:rsidRPr="009F620E">
        <w:rPr>
          <w:b/>
          <w:sz w:val="32"/>
          <w:szCs w:val="32"/>
        </w:rPr>
        <w:t>Introduction</w:t>
      </w:r>
    </w:p>
    <w:p w14:paraId="0336E5D6" w14:textId="7D39EF7E" w:rsidR="000D43A1" w:rsidRDefault="00E60B7F" w:rsidP="00A011C2">
      <w:pPr>
        <w:spacing w:line="276" w:lineRule="auto"/>
        <w:ind w:firstLine="0"/>
        <w:jc w:val="both"/>
      </w:pPr>
      <w:r>
        <w:t xml:space="preserve">In this report, I will include the steps I have taken to build this Augmented Reality based Sudoku Solver and difficulties I have faced with. First of all, </w:t>
      </w:r>
      <w:r w:rsidR="00217EE6">
        <w:t>the recognition accuracy on the images is 85.</w:t>
      </w:r>
      <w:r w:rsidR="00BB2AFB">
        <w:t>60</w:t>
      </w:r>
      <w:r w:rsidR="00217EE6">
        <w:t xml:space="preserve">%. In order to solve the Sudoku, you need to know every digit correct. Therefore, the algorithm could only solve the puzzles in 21 of the images. If we compare it with the number of </w:t>
      </w:r>
      <w:proofErr w:type="gramStart"/>
      <w:r w:rsidR="00217EE6">
        <w:t>images which</w:t>
      </w:r>
      <w:proofErr w:type="gramEnd"/>
      <w:r w:rsidR="00217EE6">
        <w:t xml:space="preserve"> is 203, 10% of the Sudoku puzzles are solved. There are some images where the Sudoku was still solved but the accuracy was not 100%. This is the result of storing the best 3 predictions for each digit. Instead of storing a 9x9 2D Matrix for Sudoku array, I stored a 9x9x3 3D Matrix for Sudok</w:t>
      </w:r>
      <w:r w:rsidR="00BD54C8">
        <w:t xml:space="preserve">u array such that the best 3 predictions for each digit </w:t>
      </w:r>
      <w:r w:rsidR="00BB2AFB">
        <w:t>are</w:t>
      </w:r>
      <w:r w:rsidR="00BD54C8">
        <w:t xml:space="preserve"> stored. </w:t>
      </w:r>
      <w:r w:rsidR="00BB2AFB">
        <w:t xml:space="preserve">After recognizing the digits, </w:t>
      </w:r>
      <w:r w:rsidR="0049387B">
        <w:t>the Sudoku is solved by a solver algorithm</w:t>
      </w:r>
      <w:r w:rsidR="00BB2AFB">
        <w:t xml:space="preserve">. </w:t>
      </w:r>
      <w:r w:rsidR="0049387B">
        <w:t xml:space="preserve">Therefore, the Sudoku solution was ready to be shown on the videos/images. I have warped the Sudoku puzzle to bird eye view by applying Affine Transform, then use that warped image to detect and solve the Sudoku puzzle. After achieving that, I have drawn the Sudoku with its solution on the warped image. </w:t>
      </w:r>
      <w:r w:rsidR="00C25E6B">
        <w:t>Lastly, I applied inverse transformation to display it on the original image.</w:t>
      </w:r>
    </w:p>
    <w:p w14:paraId="05840552" w14:textId="77777777" w:rsidR="00636716" w:rsidRDefault="00636716" w:rsidP="00A011C2">
      <w:pPr>
        <w:spacing w:line="276" w:lineRule="auto"/>
        <w:ind w:firstLine="0"/>
        <w:jc w:val="both"/>
      </w:pPr>
    </w:p>
    <w:p w14:paraId="7CE1C88A" w14:textId="77777777" w:rsidR="00595A82" w:rsidRDefault="00595A82" w:rsidP="00A011C2">
      <w:pPr>
        <w:spacing w:line="276" w:lineRule="auto"/>
        <w:ind w:firstLine="0"/>
        <w:jc w:val="both"/>
      </w:pPr>
    </w:p>
    <w:p w14:paraId="7CD74207" w14:textId="77777777" w:rsidR="00595A82" w:rsidRDefault="00595A82" w:rsidP="00A011C2">
      <w:pPr>
        <w:spacing w:line="276" w:lineRule="auto"/>
        <w:ind w:firstLine="0"/>
        <w:jc w:val="both"/>
      </w:pPr>
    </w:p>
    <w:p w14:paraId="690CF5F6" w14:textId="77777777" w:rsidR="00595A82" w:rsidRDefault="00595A82" w:rsidP="00A011C2">
      <w:pPr>
        <w:spacing w:line="276" w:lineRule="auto"/>
        <w:ind w:firstLine="0"/>
        <w:jc w:val="both"/>
      </w:pPr>
    </w:p>
    <w:p w14:paraId="239E307A" w14:textId="77777777" w:rsidR="00537148" w:rsidRDefault="00537148" w:rsidP="00A011C2">
      <w:pPr>
        <w:spacing w:line="276" w:lineRule="auto"/>
        <w:ind w:firstLine="0"/>
        <w:jc w:val="both"/>
      </w:pPr>
    </w:p>
    <w:p w14:paraId="7161843B" w14:textId="77777777" w:rsidR="0082115C" w:rsidRDefault="0082115C" w:rsidP="00A011C2">
      <w:pPr>
        <w:spacing w:line="276" w:lineRule="auto"/>
        <w:ind w:firstLine="0"/>
        <w:jc w:val="both"/>
      </w:pPr>
    </w:p>
    <w:p w14:paraId="1FA57E50" w14:textId="7695D5B7" w:rsidR="00691462" w:rsidRDefault="00636716" w:rsidP="00691462">
      <w:pPr>
        <w:pStyle w:val="ListParagraph"/>
        <w:numPr>
          <w:ilvl w:val="0"/>
          <w:numId w:val="18"/>
        </w:numPr>
        <w:jc w:val="both"/>
        <w:rPr>
          <w:b/>
          <w:sz w:val="32"/>
          <w:szCs w:val="32"/>
        </w:rPr>
      </w:pPr>
      <w:r>
        <w:rPr>
          <w:b/>
          <w:sz w:val="32"/>
          <w:szCs w:val="32"/>
        </w:rPr>
        <w:lastRenderedPageBreak/>
        <w:t>Extracting the Bounding Box</w:t>
      </w:r>
    </w:p>
    <w:p w14:paraId="25949DE7" w14:textId="61B2B36A" w:rsidR="00C408A7" w:rsidRDefault="00C408A7" w:rsidP="00C408A7">
      <w:pPr>
        <w:spacing w:line="276" w:lineRule="auto"/>
        <w:ind w:firstLine="0"/>
        <w:jc w:val="both"/>
      </w:pPr>
      <w:r>
        <w:t xml:space="preserve">The first step was </w:t>
      </w:r>
      <w:r w:rsidR="00782F75">
        <w:t>to</w:t>
      </w:r>
      <w:r>
        <w:t xml:space="preserve"> detect the bounding box of the Sudoku. </w:t>
      </w:r>
      <w:r w:rsidR="00961FC8">
        <w:t>By using that bounding box and the maximum approximation, I applied warp perspective to obtain the bird-eye</w:t>
      </w:r>
      <w:r w:rsidR="001B626E">
        <w:t xml:space="preserve"> view of the Sudoku puzzle. The example of a bird-eye view can be shown in the figures below. </w:t>
      </w:r>
      <w:r w:rsidR="001B626E" w:rsidRPr="001B626E">
        <w:rPr>
          <w:i/>
        </w:rPr>
        <w:t>Figure 1</w:t>
      </w:r>
      <w:r w:rsidR="001B626E">
        <w:t xml:space="preserve"> shows the actual video frame/image while </w:t>
      </w:r>
      <w:r w:rsidR="001B626E" w:rsidRPr="001B626E">
        <w:rPr>
          <w:i/>
        </w:rPr>
        <w:t>Figure 2</w:t>
      </w:r>
      <w:r w:rsidR="001B626E">
        <w:t xml:space="preserve"> shows the Sudoku puzzle warped.</w:t>
      </w:r>
    </w:p>
    <w:p w14:paraId="2F5EC4DA" w14:textId="007EF019" w:rsidR="001B626E" w:rsidRDefault="001B626E" w:rsidP="00C408A7">
      <w:pPr>
        <w:spacing w:line="276" w:lineRule="auto"/>
        <w:ind w:firstLine="0"/>
        <w:jc w:val="both"/>
      </w:pPr>
    </w:p>
    <w:p w14:paraId="69D97423" w14:textId="0AED39FE" w:rsidR="001B626E" w:rsidRDefault="001B626E" w:rsidP="00C408A7">
      <w:pPr>
        <w:spacing w:line="276" w:lineRule="auto"/>
        <w:ind w:firstLine="0"/>
        <w:jc w:val="both"/>
      </w:pPr>
      <w:r>
        <w:rPr>
          <w:noProof/>
          <w:lang w:eastAsia="en-US"/>
        </w:rPr>
        <mc:AlternateContent>
          <mc:Choice Requires="wps">
            <w:drawing>
              <wp:anchor distT="0" distB="0" distL="114300" distR="114300" simplePos="0" relativeHeight="251705344" behindDoc="0" locked="0" layoutInCell="1" allowOverlap="1" wp14:anchorId="1AD383AB" wp14:editId="44F72302">
                <wp:simplePos x="0" y="0"/>
                <wp:positionH relativeFrom="column">
                  <wp:posOffset>571500</wp:posOffset>
                </wp:positionH>
                <wp:positionV relativeFrom="paragraph">
                  <wp:posOffset>2644140</wp:posOffset>
                </wp:positionV>
                <wp:extent cx="1714500" cy="28765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714500"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3408E9C" w14:textId="3B6771B9" w:rsidR="0095551E" w:rsidRPr="001B626E" w:rsidRDefault="0095551E" w:rsidP="001B626E">
                            <w:pPr>
                              <w:pStyle w:val="Caption"/>
                              <w:jc w:val="center"/>
                              <w:rPr>
                                <w:noProof/>
                                <w:color w:val="7F7F7F" w:themeColor="text2" w:themeTint="80"/>
                                <w:lang w:eastAsia="en-US"/>
                              </w:rPr>
                            </w:pPr>
                            <w:r w:rsidRPr="001B626E">
                              <w:rPr>
                                <w:color w:val="7F7F7F" w:themeColor="text2" w:themeTint="80"/>
                              </w:rPr>
                              <w:t xml:space="preserve">Figure </w:t>
                            </w:r>
                            <w:r w:rsidRPr="001B626E">
                              <w:rPr>
                                <w:color w:val="7F7F7F" w:themeColor="text2" w:themeTint="80"/>
                              </w:rPr>
                              <w:fldChar w:fldCharType="begin"/>
                            </w:r>
                            <w:r w:rsidRPr="001B626E">
                              <w:rPr>
                                <w:color w:val="7F7F7F" w:themeColor="text2" w:themeTint="80"/>
                              </w:rPr>
                              <w:instrText xml:space="preserve"> SEQ Figure \* ARABIC </w:instrText>
                            </w:r>
                            <w:r w:rsidRPr="001B626E">
                              <w:rPr>
                                <w:color w:val="7F7F7F" w:themeColor="text2" w:themeTint="80"/>
                              </w:rPr>
                              <w:fldChar w:fldCharType="separate"/>
                            </w:r>
                            <w:r w:rsidRPr="001B626E">
                              <w:rPr>
                                <w:noProof/>
                                <w:color w:val="7F7F7F" w:themeColor="text2" w:themeTint="80"/>
                              </w:rPr>
                              <w:t>1</w:t>
                            </w:r>
                            <w:r w:rsidRPr="001B626E">
                              <w:rPr>
                                <w:color w:val="7F7F7F" w:themeColor="text2" w:themeTint="80"/>
                              </w:rPr>
                              <w:fldChar w:fldCharType="end"/>
                            </w:r>
                            <w:r w:rsidRPr="001B626E">
                              <w:rPr>
                                <w:color w:val="7F7F7F" w:themeColor="text2" w:themeTint="80"/>
                              </w:rPr>
                              <w:t>: Actual Video 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45pt;margin-top:208.2pt;width:135pt;height:22.6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" stroked="f">
                <v:textbox style="mso-fit-shape-to-text:t" inset="0,0,0,0">
                  <w:txbxContent>
                    <w:p w14:paraId="23408E9C" w14:textId="3B6771B9" w:rsidR="0095551E" w:rsidRPr="001B626E" w:rsidRDefault="0095551E" w:rsidP="001B626E">
                      <w:pPr>
                        <w:pStyle w:val="Caption"/>
                        <w:jc w:val="center"/>
                        <w:rPr>
                          <w:noProof/>
                          <w:color w:val="7F7F7F" w:themeColor="text2" w:themeTint="80"/>
                          <w:lang w:eastAsia="en-US"/>
                        </w:rPr>
                      </w:pPr>
                      <w:r w:rsidRPr="001B626E">
                        <w:rPr>
                          <w:color w:val="7F7F7F" w:themeColor="text2" w:themeTint="80"/>
                        </w:rPr>
                        <w:t xml:space="preserve">Figure </w:t>
                      </w:r>
                      <w:r w:rsidRPr="001B626E">
                        <w:rPr>
                          <w:color w:val="7F7F7F" w:themeColor="text2" w:themeTint="80"/>
                        </w:rPr>
                        <w:fldChar w:fldCharType="begin"/>
                      </w:r>
                      <w:r w:rsidRPr="001B626E">
                        <w:rPr>
                          <w:color w:val="7F7F7F" w:themeColor="text2" w:themeTint="80"/>
                        </w:rPr>
                        <w:instrText xml:space="preserve"> SEQ Figure \* ARABIC </w:instrText>
                      </w:r>
                      <w:r w:rsidRPr="001B626E">
                        <w:rPr>
                          <w:color w:val="7F7F7F" w:themeColor="text2" w:themeTint="80"/>
                        </w:rPr>
                        <w:fldChar w:fldCharType="separate"/>
                      </w:r>
                      <w:r w:rsidRPr="001B626E">
                        <w:rPr>
                          <w:noProof/>
                          <w:color w:val="7F7F7F" w:themeColor="text2" w:themeTint="80"/>
                        </w:rPr>
                        <w:t>1</w:t>
                      </w:r>
                      <w:r w:rsidRPr="001B626E">
                        <w:rPr>
                          <w:color w:val="7F7F7F" w:themeColor="text2" w:themeTint="80"/>
                        </w:rPr>
                        <w:fldChar w:fldCharType="end"/>
                      </w:r>
                      <w:r w:rsidRPr="001B626E">
                        <w:rPr>
                          <w:color w:val="7F7F7F" w:themeColor="text2" w:themeTint="80"/>
                        </w:rPr>
                        <w:t>: Actual Video Frame</w:t>
                      </w:r>
                    </w:p>
                  </w:txbxContent>
                </v:textbox>
                <w10:wrap type="square"/>
              </v:shape>
            </w:pict>
          </mc:Fallback>
        </mc:AlternateContent>
      </w:r>
      <w:r>
        <w:rPr>
          <w:noProof/>
          <w:lang w:eastAsia="en-US"/>
        </w:rPr>
        <w:drawing>
          <wp:anchor distT="0" distB="0" distL="114300" distR="114300" simplePos="0" relativeHeight="251702272" behindDoc="0" locked="0" layoutInCell="1" allowOverlap="1" wp14:anchorId="63313CD2" wp14:editId="5806D120">
            <wp:simplePos x="0" y="0"/>
            <wp:positionH relativeFrom="margin">
              <wp:posOffset>571500</wp:posOffset>
            </wp:positionH>
            <wp:positionV relativeFrom="paragraph">
              <wp:posOffset>10795</wp:posOffset>
            </wp:positionV>
            <wp:extent cx="1714500" cy="2576195"/>
            <wp:effectExtent l="0" t="0" r="12700" b="0"/>
            <wp:wrapSquare wrapText="bothSides"/>
            <wp:docPr id="2" name="Picture 2" descr="Macintosh HD:Users:batuhan:Desktop:Screen Shot 2018-01-13 at 21.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atuhan:Desktop:Screen Shot 2018-01-13 at 21.58.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4500" cy="257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99C9A5" w14:textId="49D67FF1" w:rsidR="001B626E" w:rsidRDefault="00223AC6" w:rsidP="00C408A7">
      <w:pPr>
        <w:spacing w:line="276" w:lineRule="auto"/>
        <w:ind w:firstLine="0"/>
        <w:jc w:val="both"/>
      </w:pPr>
      <w:r>
        <w:rPr>
          <w:noProof/>
          <w:lang w:eastAsia="en-US"/>
        </w:rPr>
        <mc:AlternateContent>
          <mc:Choice Requires="wps">
            <w:drawing>
              <wp:anchor distT="0" distB="0" distL="114300" distR="114300" simplePos="0" relativeHeight="251707392" behindDoc="0" locked="0" layoutInCell="1" allowOverlap="1" wp14:anchorId="24614032" wp14:editId="2752E6E0">
                <wp:simplePos x="0" y="0"/>
                <wp:positionH relativeFrom="column">
                  <wp:posOffset>2971800</wp:posOffset>
                </wp:positionH>
                <wp:positionV relativeFrom="paragraph">
                  <wp:posOffset>2152650</wp:posOffset>
                </wp:positionV>
                <wp:extent cx="2429510" cy="287655"/>
                <wp:effectExtent l="0" t="0" r="8890" b="0"/>
                <wp:wrapSquare wrapText="bothSides"/>
                <wp:docPr id="8" name="Text Box 8"/>
                <wp:cNvGraphicFramePr/>
                <a:graphic xmlns:a="http://schemas.openxmlformats.org/drawingml/2006/main">
                  <a:graphicData uri="http://schemas.microsoft.com/office/word/2010/wordprocessingShape">
                    <wps:wsp>
                      <wps:cNvSpPr txBox="1"/>
                      <wps:spPr>
                        <a:xfrm>
                          <a:off x="0" y="0"/>
                          <a:ext cx="2429510"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9816196" w14:textId="31D20A1E" w:rsidR="0095551E" w:rsidRPr="001B626E" w:rsidRDefault="0095551E" w:rsidP="001B626E">
                            <w:pPr>
                              <w:pStyle w:val="Caption"/>
                              <w:jc w:val="center"/>
                              <w:rPr>
                                <w:noProof/>
                                <w:color w:val="7F7F7F" w:themeColor="text2" w:themeTint="80"/>
                                <w:lang w:eastAsia="en-US"/>
                              </w:rPr>
                            </w:pPr>
                            <w:r w:rsidRPr="001B626E">
                              <w:rPr>
                                <w:color w:val="7F7F7F" w:themeColor="text2" w:themeTint="80"/>
                              </w:rPr>
                              <w:t xml:space="preserve">Figure </w:t>
                            </w:r>
                            <w:r>
                              <w:rPr>
                                <w:color w:val="7F7F7F" w:themeColor="text2" w:themeTint="80"/>
                              </w:rPr>
                              <w:t>2: Warped Sudoku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7" type="#_x0000_t202" style="position:absolute;left:0;text-align:left;margin-left:234pt;margin-top:169.5pt;width:191.3pt;height:22.6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" stroked="f">
                <v:textbox style="mso-fit-shape-to-text:t" inset="0,0,0,0">
                  <w:txbxContent>
                    <w:p w14:paraId="79816196" w14:textId="31D20A1E" w:rsidR="0095551E" w:rsidRPr="001B626E" w:rsidRDefault="0095551E" w:rsidP="001B626E">
                      <w:pPr>
                        <w:pStyle w:val="Caption"/>
                        <w:jc w:val="center"/>
                        <w:rPr>
                          <w:noProof/>
                          <w:color w:val="7F7F7F" w:themeColor="text2" w:themeTint="80"/>
                          <w:lang w:eastAsia="en-US"/>
                        </w:rPr>
                      </w:pPr>
                      <w:r w:rsidRPr="001B626E">
                        <w:rPr>
                          <w:color w:val="7F7F7F" w:themeColor="text2" w:themeTint="80"/>
                        </w:rPr>
                        <w:t xml:space="preserve">Figure </w:t>
                      </w:r>
                      <w:r>
                        <w:rPr>
                          <w:color w:val="7F7F7F" w:themeColor="text2" w:themeTint="80"/>
                        </w:rPr>
                        <w:t>2: Warped Sudoku Puzzle</w:t>
                      </w:r>
                    </w:p>
                  </w:txbxContent>
                </v:textbox>
                <w10:wrap type="square"/>
              </v:shape>
            </w:pict>
          </mc:Fallback>
        </mc:AlternateContent>
      </w:r>
      <w:r>
        <w:rPr>
          <w:noProof/>
          <w:lang w:eastAsia="en-US"/>
        </w:rPr>
        <w:drawing>
          <wp:anchor distT="0" distB="0" distL="114300" distR="114300" simplePos="0" relativeHeight="251703296" behindDoc="0" locked="0" layoutInCell="1" allowOverlap="1" wp14:anchorId="5CA3215F" wp14:editId="1891AAD2">
            <wp:simplePos x="0" y="0"/>
            <wp:positionH relativeFrom="margin">
              <wp:posOffset>2971800</wp:posOffset>
            </wp:positionH>
            <wp:positionV relativeFrom="paragraph">
              <wp:posOffset>38100</wp:posOffset>
            </wp:positionV>
            <wp:extent cx="2429510" cy="2057400"/>
            <wp:effectExtent l="0" t="0" r="8890" b="0"/>
            <wp:wrapSquare wrapText="bothSides"/>
            <wp:docPr id="6" name="Picture 6" descr="Macintosh HD:Users:batuhan:Desktop:Screen Shot 2018-01-13 at 21.5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atuhan:Desktop:Screen Shot 2018-01-13 at 21.58.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951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F00F15" w14:textId="77777777" w:rsidR="00C408A7" w:rsidRDefault="00C408A7" w:rsidP="00C408A7">
      <w:pPr>
        <w:spacing w:line="276" w:lineRule="auto"/>
        <w:ind w:firstLine="0"/>
        <w:jc w:val="both"/>
      </w:pPr>
    </w:p>
    <w:p w14:paraId="177F8B7F" w14:textId="2486AB8E" w:rsidR="00C408A7" w:rsidRDefault="00C408A7" w:rsidP="00C408A7">
      <w:pPr>
        <w:spacing w:line="276" w:lineRule="auto"/>
        <w:ind w:firstLine="0"/>
        <w:jc w:val="both"/>
      </w:pPr>
    </w:p>
    <w:p w14:paraId="13174C13" w14:textId="0E571051" w:rsidR="00C408A7" w:rsidRDefault="00C408A7" w:rsidP="00C408A7">
      <w:pPr>
        <w:spacing w:line="276" w:lineRule="auto"/>
        <w:ind w:firstLine="0"/>
        <w:jc w:val="both"/>
      </w:pPr>
    </w:p>
    <w:p w14:paraId="7FCE2C92" w14:textId="77777777" w:rsidR="00C408A7" w:rsidRDefault="00C408A7" w:rsidP="00C408A7">
      <w:pPr>
        <w:spacing w:line="276" w:lineRule="auto"/>
        <w:ind w:firstLine="0"/>
        <w:jc w:val="both"/>
      </w:pPr>
    </w:p>
    <w:p w14:paraId="4C67BA4A" w14:textId="77777777" w:rsidR="001B626E" w:rsidRDefault="001B626E" w:rsidP="00C408A7">
      <w:pPr>
        <w:spacing w:line="276" w:lineRule="auto"/>
        <w:ind w:firstLine="0"/>
        <w:jc w:val="both"/>
      </w:pPr>
    </w:p>
    <w:p w14:paraId="42628725" w14:textId="77777777" w:rsidR="001B626E" w:rsidRDefault="001B626E" w:rsidP="00C408A7">
      <w:pPr>
        <w:spacing w:line="276" w:lineRule="auto"/>
        <w:ind w:firstLine="0"/>
        <w:jc w:val="both"/>
      </w:pPr>
    </w:p>
    <w:p w14:paraId="58E75D3F" w14:textId="77777777" w:rsidR="001B626E" w:rsidRDefault="001B626E" w:rsidP="00C408A7">
      <w:pPr>
        <w:spacing w:line="276" w:lineRule="auto"/>
        <w:ind w:firstLine="0"/>
        <w:jc w:val="both"/>
      </w:pPr>
    </w:p>
    <w:p w14:paraId="3EF12CAD" w14:textId="77777777" w:rsidR="001B626E" w:rsidRDefault="001B626E" w:rsidP="00C408A7">
      <w:pPr>
        <w:spacing w:line="276" w:lineRule="auto"/>
        <w:ind w:firstLine="0"/>
        <w:jc w:val="both"/>
      </w:pPr>
    </w:p>
    <w:p w14:paraId="454BCD2D" w14:textId="77777777" w:rsidR="001B626E" w:rsidRDefault="001B626E" w:rsidP="00C408A7">
      <w:pPr>
        <w:spacing w:line="276" w:lineRule="auto"/>
        <w:ind w:firstLine="0"/>
        <w:jc w:val="both"/>
      </w:pPr>
    </w:p>
    <w:p w14:paraId="080B1982" w14:textId="77777777" w:rsidR="001B626E" w:rsidRDefault="001B626E" w:rsidP="00C408A7">
      <w:pPr>
        <w:spacing w:line="276" w:lineRule="auto"/>
        <w:ind w:firstLine="0"/>
        <w:jc w:val="both"/>
      </w:pPr>
    </w:p>
    <w:p w14:paraId="2CDE41C1" w14:textId="77777777" w:rsidR="001B626E" w:rsidRDefault="001B626E" w:rsidP="00C408A7">
      <w:pPr>
        <w:spacing w:line="276" w:lineRule="auto"/>
        <w:ind w:firstLine="0"/>
        <w:jc w:val="both"/>
      </w:pPr>
    </w:p>
    <w:p w14:paraId="658D656C" w14:textId="77777777" w:rsidR="001B626E" w:rsidRDefault="001B626E" w:rsidP="00C408A7">
      <w:pPr>
        <w:spacing w:line="276" w:lineRule="auto"/>
        <w:ind w:firstLine="0"/>
        <w:jc w:val="both"/>
      </w:pPr>
    </w:p>
    <w:p w14:paraId="7C78D80B" w14:textId="77777777" w:rsidR="001B626E" w:rsidRDefault="001B626E" w:rsidP="00C408A7">
      <w:pPr>
        <w:spacing w:line="276" w:lineRule="auto"/>
        <w:ind w:firstLine="0"/>
        <w:jc w:val="both"/>
      </w:pPr>
    </w:p>
    <w:p w14:paraId="430508D8" w14:textId="61160AE6" w:rsidR="001B626E" w:rsidRDefault="00D82C18" w:rsidP="00C408A7">
      <w:pPr>
        <w:spacing w:line="276" w:lineRule="auto"/>
        <w:ind w:firstLine="0"/>
        <w:jc w:val="both"/>
      </w:pPr>
      <w:r>
        <w:t xml:space="preserve">The process of warping an image is achieved by obtaining the transformation matrix. Thus, we need to have the 4 corners of the bounding box accurate. In the </w:t>
      </w:r>
      <w:r w:rsidRPr="00D82C18">
        <w:rPr>
          <w:i/>
        </w:rPr>
        <w:t>Figure 3</w:t>
      </w:r>
      <w:r>
        <w:t>, the most significant steps to apply warp perspective</w:t>
      </w:r>
      <w:r w:rsidR="00B14DDE">
        <w:t xml:space="preserve"> </w:t>
      </w:r>
      <w:r w:rsidR="00223AC6">
        <w:t>are</w:t>
      </w:r>
      <w:r w:rsidR="00B14DDE">
        <w:t xml:space="preserve"> shown. </w:t>
      </w:r>
    </w:p>
    <w:p w14:paraId="20CC8165" w14:textId="77777777" w:rsidR="00D82C18" w:rsidRDefault="00D82C18" w:rsidP="00C408A7">
      <w:pPr>
        <w:spacing w:line="276" w:lineRule="auto"/>
        <w:ind w:firstLine="0"/>
        <w:jc w:val="both"/>
      </w:pPr>
    </w:p>
    <w:p w14:paraId="608CBABC" w14:textId="4DEA9B88" w:rsidR="00D82C18" w:rsidRDefault="00223AC6" w:rsidP="00C408A7">
      <w:pPr>
        <w:spacing w:line="276" w:lineRule="auto"/>
        <w:ind w:firstLine="0"/>
        <w:jc w:val="both"/>
      </w:pPr>
      <w:r>
        <w:rPr>
          <w:noProof/>
          <w:lang w:eastAsia="en-US"/>
        </w:rPr>
        <mc:AlternateContent>
          <mc:Choice Requires="wps">
            <w:drawing>
              <wp:anchor distT="0" distB="0" distL="114300" distR="114300" simplePos="0" relativeHeight="251710464" behindDoc="0" locked="0" layoutInCell="1" allowOverlap="1" wp14:anchorId="3C5D8620" wp14:editId="6AEF4BAB">
                <wp:simplePos x="0" y="0"/>
                <wp:positionH relativeFrom="column">
                  <wp:posOffset>0</wp:posOffset>
                </wp:positionH>
                <wp:positionV relativeFrom="paragraph">
                  <wp:posOffset>621030</wp:posOffset>
                </wp:positionV>
                <wp:extent cx="5943600" cy="28765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43600"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3E30F98" w14:textId="69C4B2E9" w:rsidR="0095551E" w:rsidRPr="00223AC6" w:rsidRDefault="0095551E" w:rsidP="00223AC6">
                            <w:pPr>
                              <w:pStyle w:val="Caption"/>
                              <w:jc w:val="center"/>
                              <w:rPr>
                                <w:noProof/>
                                <w:color w:val="7F7F7F" w:themeColor="text2" w:themeTint="80"/>
                                <w:lang w:eastAsia="en-US"/>
                              </w:rPr>
                            </w:pPr>
                            <w:r w:rsidRPr="00223AC6">
                              <w:rPr>
                                <w:color w:val="7F7F7F" w:themeColor="text2" w:themeTint="80"/>
                              </w:rPr>
                              <w:t>Figure 3: The most crucial steps to obtain the warped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8" type="#_x0000_t202" style="position:absolute;left:0;text-align:left;margin-left:0;margin-top:48.9pt;width:468pt;height:22.6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" stroked="f">
                <v:textbox style="mso-fit-shape-to-text:t" inset="0,0,0,0">
                  <w:txbxContent>
                    <w:p w14:paraId="33E30F98" w14:textId="69C4B2E9" w:rsidR="0095551E" w:rsidRPr="00223AC6" w:rsidRDefault="0095551E" w:rsidP="00223AC6">
                      <w:pPr>
                        <w:pStyle w:val="Caption"/>
                        <w:jc w:val="center"/>
                        <w:rPr>
                          <w:noProof/>
                          <w:color w:val="7F7F7F" w:themeColor="text2" w:themeTint="80"/>
                          <w:lang w:eastAsia="en-US"/>
                        </w:rPr>
                      </w:pPr>
                      <w:r w:rsidRPr="00223AC6">
                        <w:rPr>
                          <w:color w:val="7F7F7F" w:themeColor="text2" w:themeTint="80"/>
                        </w:rPr>
                        <w:t>Figure 3: The most crucial steps to obtain the warped image</w:t>
                      </w:r>
                    </w:p>
                  </w:txbxContent>
                </v:textbox>
                <w10:wrap type="square"/>
              </v:shape>
            </w:pict>
          </mc:Fallback>
        </mc:AlternateContent>
      </w:r>
      <w:r w:rsidR="00D82C18">
        <w:rPr>
          <w:noProof/>
          <w:lang w:eastAsia="en-US"/>
        </w:rPr>
        <w:drawing>
          <wp:anchor distT="0" distB="0" distL="114300" distR="114300" simplePos="0" relativeHeight="251708416" behindDoc="0" locked="0" layoutInCell="1" allowOverlap="1" wp14:anchorId="25ACF532" wp14:editId="6BEA0B3F">
            <wp:simplePos x="0" y="0"/>
            <wp:positionH relativeFrom="column">
              <wp:posOffset>0</wp:posOffset>
            </wp:positionH>
            <wp:positionV relativeFrom="paragraph">
              <wp:posOffset>5080</wp:posOffset>
            </wp:positionV>
            <wp:extent cx="5943600" cy="558800"/>
            <wp:effectExtent l="0" t="0" r="0" b="0"/>
            <wp:wrapSquare wrapText="bothSides"/>
            <wp:docPr id="9" name="Picture 9" descr="Macintosh HD:Users:batuhan:Desktop:Screen Shot 2018-01-13 at 22.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atuhan:Desktop:Screen Shot 2018-01-13 at 22.04.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312135" w14:textId="77777777" w:rsidR="001B626E" w:rsidRDefault="001B626E" w:rsidP="00C408A7">
      <w:pPr>
        <w:spacing w:line="276" w:lineRule="auto"/>
        <w:ind w:firstLine="0"/>
        <w:jc w:val="both"/>
      </w:pPr>
    </w:p>
    <w:p w14:paraId="7ED3C6D1" w14:textId="77777777" w:rsidR="001B626E" w:rsidRDefault="001B626E" w:rsidP="00C408A7">
      <w:pPr>
        <w:spacing w:line="276" w:lineRule="auto"/>
        <w:ind w:firstLine="0"/>
        <w:jc w:val="both"/>
      </w:pPr>
    </w:p>
    <w:p w14:paraId="1D7F3497" w14:textId="77777777" w:rsidR="001B626E" w:rsidRDefault="001B626E" w:rsidP="00C408A7">
      <w:pPr>
        <w:spacing w:line="276" w:lineRule="auto"/>
        <w:ind w:firstLine="0"/>
        <w:jc w:val="both"/>
      </w:pPr>
    </w:p>
    <w:p w14:paraId="389FE540" w14:textId="77777777" w:rsidR="00706E53" w:rsidRDefault="00706E53" w:rsidP="007E36F0">
      <w:pPr>
        <w:spacing w:line="276" w:lineRule="auto"/>
        <w:ind w:firstLine="0"/>
        <w:jc w:val="both"/>
      </w:pPr>
    </w:p>
    <w:p w14:paraId="133D846F" w14:textId="77777777" w:rsidR="00DB3258" w:rsidRDefault="00DB3258" w:rsidP="007E36F0">
      <w:pPr>
        <w:spacing w:line="276" w:lineRule="auto"/>
        <w:ind w:firstLine="0"/>
        <w:jc w:val="both"/>
      </w:pPr>
    </w:p>
    <w:p w14:paraId="3A0E4B99" w14:textId="77777777" w:rsidR="00DB3258" w:rsidRDefault="00DB3258" w:rsidP="007E36F0">
      <w:pPr>
        <w:spacing w:line="276" w:lineRule="auto"/>
        <w:ind w:firstLine="0"/>
        <w:jc w:val="both"/>
      </w:pPr>
    </w:p>
    <w:p w14:paraId="51770C0A" w14:textId="77777777" w:rsidR="00DB3258" w:rsidRDefault="00DB3258" w:rsidP="007E36F0">
      <w:pPr>
        <w:spacing w:line="276" w:lineRule="auto"/>
        <w:ind w:firstLine="0"/>
        <w:jc w:val="both"/>
      </w:pPr>
    </w:p>
    <w:p w14:paraId="69300B44" w14:textId="77777777" w:rsidR="00E95A2E" w:rsidRDefault="00E95A2E" w:rsidP="007E36F0">
      <w:pPr>
        <w:spacing w:line="276" w:lineRule="auto"/>
        <w:ind w:firstLine="0"/>
        <w:jc w:val="both"/>
      </w:pPr>
    </w:p>
    <w:p w14:paraId="7DEA63E9" w14:textId="77777777" w:rsidR="00BD1D20" w:rsidRDefault="00BD1D20" w:rsidP="007E36F0">
      <w:pPr>
        <w:spacing w:line="276" w:lineRule="auto"/>
        <w:ind w:firstLine="0"/>
        <w:jc w:val="both"/>
      </w:pPr>
    </w:p>
    <w:p w14:paraId="0E11670A" w14:textId="0E85574F" w:rsidR="008F5178" w:rsidRDefault="002E64CB" w:rsidP="008F5178">
      <w:pPr>
        <w:pStyle w:val="ListParagraph"/>
        <w:numPr>
          <w:ilvl w:val="0"/>
          <w:numId w:val="18"/>
        </w:numPr>
        <w:jc w:val="both"/>
        <w:rPr>
          <w:b/>
          <w:sz w:val="32"/>
          <w:szCs w:val="32"/>
        </w:rPr>
      </w:pPr>
      <w:r>
        <w:rPr>
          <w:b/>
          <w:sz w:val="32"/>
          <w:szCs w:val="32"/>
        </w:rPr>
        <w:lastRenderedPageBreak/>
        <w:t>Digit Extraction and Recognition</w:t>
      </w:r>
    </w:p>
    <w:p w14:paraId="4CAA9591" w14:textId="285D5D0F" w:rsidR="008F5178" w:rsidRPr="002E64CB" w:rsidRDefault="0015154E" w:rsidP="008F5178">
      <w:pPr>
        <w:spacing w:line="276" w:lineRule="auto"/>
        <w:ind w:firstLine="0"/>
        <w:jc w:val="both"/>
      </w:pPr>
      <w:r>
        <w:t xml:space="preserve">Finding the Sudoku and the rectangles within </w:t>
      </w:r>
      <w:r w:rsidR="00FC643A">
        <w:t xml:space="preserve">was the most accurate way of extracting the digit. That is, the boxes are free from the boundaries. They only contain the </w:t>
      </w:r>
      <w:proofErr w:type="gramStart"/>
      <w:r w:rsidR="00FC643A">
        <w:t>digits which</w:t>
      </w:r>
      <w:proofErr w:type="gramEnd"/>
      <w:r w:rsidR="00FC643A">
        <w:t xml:space="preserve"> make</w:t>
      </w:r>
      <w:r w:rsidR="00434F95">
        <w:t xml:space="preserve">s the digit recognition easier. However, there </w:t>
      </w:r>
      <w:r w:rsidR="000C588C">
        <w:t>were</w:t>
      </w:r>
      <w:r w:rsidR="00434F95">
        <w:t xml:space="preserve"> times when the number of</w:t>
      </w:r>
      <w:r w:rsidR="000C588C">
        <w:t xml:space="preserve"> rectangles found insufficient. In such cases, the algorithm was only recognizing the digits in the rectangles found and some of the images were left unrecognized.</w:t>
      </w:r>
      <w:r w:rsidR="00010EB3">
        <w:t xml:space="preserve"> In this part of the project, by making the use of the warp perspective, that problem is solved. Since I get only the Sudoku puzzle after applying the warp perspective, dividing the warped Sudoku puzzle into 81 same-sized pieces solved the problem. </w:t>
      </w:r>
      <w:r w:rsidR="00BF237D">
        <w:t>Yet, in some images, t</w:t>
      </w:r>
      <w:r w:rsidR="00E576E7">
        <w:t xml:space="preserve">he boundary was still a problem but it was better than before and a nicely warped image wasn’t causing a problem. </w:t>
      </w:r>
      <w:r w:rsidR="002E64CB">
        <w:t xml:space="preserve">The extracted digit can be shown in </w:t>
      </w:r>
      <w:r w:rsidR="002E64CB">
        <w:rPr>
          <w:i/>
        </w:rPr>
        <w:t>Figure 4</w:t>
      </w:r>
      <w:r w:rsidR="002E64CB">
        <w:t>.</w:t>
      </w:r>
    </w:p>
    <w:p w14:paraId="205F9630" w14:textId="77777777" w:rsidR="008F5178" w:rsidRDefault="008F5178" w:rsidP="007E36F0">
      <w:pPr>
        <w:spacing w:line="276" w:lineRule="auto"/>
        <w:ind w:firstLine="0"/>
        <w:jc w:val="both"/>
      </w:pPr>
    </w:p>
    <w:p w14:paraId="5B08B25F" w14:textId="4FAE67D5" w:rsidR="007E36F0" w:rsidRPr="00FA0801" w:rsidRDefault="003D33D4" w:rsidP="007E36F0">
      <w:pPr>
        <w:spacing w:line="276" w:lineRule="auto"/>
        <w:ind w:firstLine="0"/>
        <w:jc w:val="both"/>
        <w:rPr>
          <w:b/>
          <w:sz w:val="28"/>
          <w:szCs w:val="28"/>
        </w:rPr>
      </w:pPr>
      <w:r>
        <w:rPr>
          <w:noProof/>
          <w:lang w:eastAsia="en-US"/>
        </w:rPr>
        <mc:AlternateContent>
          <mc:Choice Requires="wps">
            <w:drawing>
              <wp:anchor distT="0" distB="0" distL="114300" distR="114300" simplePos="0" relativeHeight="251701248" behindDoc="0" locked="0" layoutInCell="1" allowOverlap="1" wp14:anchorId="754A9C92" wp14:editId="07776088">
                <wp:simplePos x="0" y="0"/>
                <wp:positionH relativeFrom="column">
                  <wp:posOffset>2171700</wp:posOffset>
                </wp:positionH>
                <wp:positionV relativeFrom="paragraph">
                  <wp:posOffset>790575</wp:posOffset>
                </wp:positionV>
                <wp:extent cx="1562100" cy="448310"/>
                <wp:effectExtent l="0" t="0" r="12700" b="8890"/>
                <wp:wrapSquare wrapText="bothSides"/>
                <wp:docPr id="1" name="Text Box 1"/>
                <wp:cNvGraphicFramePr/>
                <a:graphic xmlns:a="http://schemas.openxmlformats.org/drawingml/2006/main">
                  <a:graphicData uri="http://schemas.microsoft.com/office/word/2010/wordprocessingShape">
                    <wps:wsp>
                      <wps:cNvSpPr txBox="1"/>
                      <wps:spPr>
                        <a:xfrm>
                          <a:off x="0" y="0"/>
                          <a:ext cx="1562100" cy="4483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2DADA5" w14:textId="7B21D229" w:rsidR="0095551E" w:rsidRPr="00FC643A" w:rsidRDefault="0095551E" w:rsidP="003D33D4">
                            <w:pPr>
                              <w:pStyle w:val="Caption"/>
                              <w:jc w:val="center"/>
                              <w:rPr>
                                <w:b/>
                                <w:noProof/>
                                <w:color w:val="7F7F7F" w:themeColor="text2" w:themeTint="80"/>
                                <w:sz w:val="28"/>
                                <w:szCs w:val="28"/>
                                <w:lang w:eastAsia="en-US"/>
                              </w:rPr>
                            </w:pPr>
                            <w:r w:rsidRPr="00FC643A">
                              <w:rPr>
                                <w:color w:val="7F7F7F" w:themeColor="text2" w:themeTint="80"/>
                              </w:rPr>
                              <w:t>Figure 4: After thresholding the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9" type="#_x0000_t202" style="position:absolute;left:0;text-align:left;margin-left:171pt;margin-top:62.25pt;width:123pt;height:35.3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" stroked="f">
                <v:textbox style="mso-fit-shape-to-text:t" inset="0,0,0,0">
                  <w:txbxContent>
                    <w:p w14:paraId="1C2DADA5" w14:textId="7B21D229" w:rsidR="0095551E" w:rsidRPr="00FC643A" w:rsidRDefault="0095551E" w:rsidP="003D33D4">
                      <w:pPr>
                        <w:pStyle w:val="Caption"/>
                        <w:jc w:val="center"/>
                        <w:rPr>
                          <w:b/>
                          <w:noProof/>
                          <w:color w:val="7F7F7F" w:themeColor="text2" w:themeTint="80"/>
                          <w:sz w:val="28"/>
                          <w:szCs w:val="28"/>
                          <w:lang w:eastAsia="en-US"/>
                        </w:rPr>
                      </w:pPr>
                      <w:r w:rsidRPr="00FC643A">
                        <w:rPr>
                          <w:color w:val="7F7F7F" w:themeColor="text2" w:themeTint="80"/>
                        </w:rPr>
                        <w:t>Figure 4: After thresholding the image</w:t>
                      </w:r>
                    </w:p>
                  </w:txbxContent>
                </v:textbox>
                <w10:wrap type="square"/>
              </v:shape>
            </w:pict>
          </mc:Fallback>
        </mc:AlternateContent>
      </w:r>
      <w:r>
        <w:rPr>
          <w:b/>
          <w:noProof/>
          <w:sz w:val="28"/>
          <w:szCs w:val="28"/>
          <w:lang w:eastAsia="en-US"/>
        </w:rPr>
        <w:drawing>
          <wp:anchor distT="0" distB="0" distL="114300" distR="114300" simplePos="0" relativeHeight="251699200" behindDoc="0" locked="0" layoutInCell="1" allowOverlap="1" wp14:anchorId="49F761AA" wp14:editId="3A007838">
            <wp:simplePos x="0" y="0"/>
            <wp:positionH relativeFrom="column">
              <wp:posOffset>2171700</wp:posOffset>
            </wp:positionH>
            <wp:positionV relativeFrom="paragraph">
              <wp:posOffset>9525</wp:posOffset>
            </wp:positionV>
            <wp:extent cx="1562100" cy="723900"/>
            <wp:effectExtent l="0" t="0" r="12700" b="12700"/>
            <wp:wrapSquare wrapText="bothSides"/>
            <wp:docPr id="5" name="Picture 5" descr="Macintosh HD:Users:batuhan:Desktop:Screen Shot 2017-12-10 at 22.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atuhan:Desktop:Screen Shot 2017-12-10 at 22.57.4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0" cy="72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8AE392" w14:textId="77777777" w:rsidR="00AD437F" w:rsidRDefault="00AD437F" w:rsidP="00B16B0E">
      <w:pPr>
        <w:spacing w:line="276" w:lineRule="auto"/>
        <w:ind w:firstLine="0"/>
        <w:jc w:val="both"/>
      </w:pPr>
    </w:p>
    <w:p w14:paraId="6069A823" w14:textId="77777777" w:rsidR="003D33D4" w:rsidRDefault="003D33D4" w:rsidP="00B16B0E">
      <w:pPr>
        <w:spacing w:line="276" w:lineRule="auto"/>
        <w:ind w:firstLine="0"/>
        <w:jc w:val="both"/>
      </w:pPr>
    </w:p>
    <w:p w14:paraId="50642426" w14:textId="77777777" w:rsidR="003D33D4" w:rsidRDefault="003D33D4" w:rsidP="00B16B0E">
      <w:pPr>
        <w:spacing w:line="276" w:lineRule="auto"/>
        <w:ind w:firstLine="0"/>
        <w:jc w:val="both"/>
      </w:pPr>
    </w:p>
    <w:p w14:paraId="2CCBB30D" w14:textId="77777777" w:rsidR="003D33D4" w:rsidRDefault="003D33D4" w:rsidP="00B16B0E">
      <w:pPr>
        <w:spacing w:line="276" w:lineRule="auto"/>
        <w:ind w:firstLine="0"/>
        <w:jc w:val="both"/>
      </w:pPr>
    </w:p>
    <w:p w14:paraId="1DA0CD1F" w14:textId="77777777" w:rsidR="003D33D4" w:rsidRDefault="003D33D4" w:rsidP="00B16B0E">
      <w:pPr>
        <w:spacing w:line="276" w:lineRule="auto"/>
        <w:ind w:firstLine="0"/>
        <w:jc w:val="both"/>
      </w:pPr>
    </w:p>
    <w:p w14:paraId="4875F1F0" w14:textId="77777777" w:rsidR="00191B51" w:rsidRDefault="00191B51" w:rsidP="00B16B0E">
      <w:pPr>
        <w:spacing w:line="276" w:lineRule="auto"/>
        <w:ind w:firstLine="0"/>
        <w:jc w:val="both"/>
      </w:pPr>
    </w:p>
    <w:p w14:paraId="3CE9D81B" w14:textId="14C6A8D5" w:rsidR="003D33D4" w:rsidRDefault="00191B51" w:rsidP="00B16B0E">
      <w:pPr>
        <w:spacing w:line="276" w:lineRule="auto"/>
        <w:ind w:firstLine="0"/>
        <w:jc w:val="both"/>
      </w:pPr>
      <w:r>
        <w:t>After obtaining a black-white image with a digit inside</w:t>
      </w:r>
      <w:r w:rsidR="00147AA1">
        <w:t xml:space="preserve">, </w:t>
      </w:r>
      <w:r w:rsidR="00BC27CA">
        <w:t>I resized it to 28x28 and divided each element of the matrix with 255 to be recognized by MNIST data.</w:t>
      </w:r>
      <w:r w:rsidR="00DD50BB">
        <w:t xml:space="preserve"> </w:t>
      </w:r>
      <w:r w:rsidR="00E77626">
        <w:t xml:space="preserve">I have also augmented the MNIST data so that it contained empty, blurred, rotated, shifted and zoomed images. It did definitely </w:t>
      </w:r>
      <w:r w:rsidR="00AF0248">
        <w:t>increase the accuracy.</w:t>
      </w:r>
    </w:p>
    <w:p w14:paraId="0DC334A0" w14:textId="77777777" w:rsidR="00AF0248" w:rsidRDefault="00AF0248" w:rsidP="00B16B0E">
      <w:pPr>
        <w:spacing w:line="276" w:lineRule="auto"/>
        <w:ind w:firstLine="0"/>
        <w:jc w:val="both"/>
      </w:pPr>
    </w:p>
    <w:p w14:paraId="2447AA87" w14:textId="3958AFC2" w:rsidR="00AF0248" w:rsidRDefault="00AF0248" w:rsidP="00B16B0E">
      <w:pPr>
        <w:spacing w:line="276" w:lineRule="auto"/>
        <w:ind w:firstLine="0"/>
        <w:jc w:val="both"/>
      </w:pPr>
      <w:r>
        <w:t xml:space="preserve">In recognizing the digits, the model was predicting 3 labels for each digit. That is, instead of storing a 9x9 2D Matrix for Sudoku array, I stored a 9x9x3 3D Matrix for Sudoku array such that the best 3 predictions for each digit are stored. This is used while solving the Sudoku puzzle. </w:t>
      </w:r>
      <w:r w:rsidR="00F95516">
        <w:t>In the cases where the solution cannot be found, the algorithm simply changes the index of the prediction to try the next best possible prediction to solve the Sudoku.</w:t>
      </w:r>
    </w:p>
    <w:p w14:paraId="3420A1D6" w14:textId="77777777" w:rsidR="00191B51" w:rsidRDefault="00191B51" w:rsidP="00B16B0E">
      <w:pPr>
        <w:spacing w:line="276" w:lineRule="auto"/>
        <w:ind w:firstLine="0"/>
        <w:jc w:val="both"/>
      </w:pPr>
    </w:p>
    <w:p w14:paraId="72146656" w14:textId="77777777" w:rsidR="003D33D4" w:rsidRDefault="003D33D4" w:rsidP="00B16B0E">
      <w:pPr>
        <w:spacing w:line="276" w:lineRule="auto"/>
        <w:ind w:firstLine="0"/>
        <w:jc w:val="both"/>
      </w:pPr>
    </w:p>
    <w:p w14:paraId="692A9F3D" w14:textId="77777777" w:rsidR="00706E53" w:rsidRDefault="00706E53" w:rsidP="00B16B0E">
      <w:pPr>
        <w:spacing w:line="276" w:lineRule="auto"/>
        <w:ind w:firstLine="0"/>
        <w:jc w:val="both"/>
      </w:pPr>
    </w:p>
    <w:p w14:paraId="1A5B6FCF" w14:textId="77777777" w:rsidR="005734BB" w:rsidRDefault="005734BB" w:rsidP="00B16B0E">
      <w:pPr>
        <w:spacing w:line="276" w:lineRule="auto"/>
        <w:ind w:firstLine="0"/>
        <w:jc w:val="both"/>
      </w:pPr>
    </w:p>
    <w:p w14:paraId="40DD12DE" w14:textId="77777777" w:rsidR="005734BB" w:rsidRDefault="005734BB" w:rsidP="00B16B0E">
      <w:pPr>
        <w:spacing w:line="276" w:lineRule="auto"/>
        <w:ind w:firstLine="0"/>
        <w:jc w:val="both"/>
      </w:pPr>
    </w:p>
    <w:p w14:paraId="7C29B11A" w14:textId="77777777" w:rsidR="005734BB" w:rsidRDefault="005734BB" w:rsidP="00B16B0E">
      <w:pPr>
        <w:spacing w:line="276" w:lineRule="auto"/>
        <w:ind w:firstLine="0"/>
        <w:jc w:val="both"/>
      </w:pPr>
    </w:p>
    <w:p w14:paraId="667C2635" w14:textId="77777777" w:rsidR="005734BB" w:rsidRDefault="005734BB" w:rsidP="00B16B0E">
      <w:pPr>
        <w:spacing w:line="276" w:lineRule="auto"/>
        <w:ind w:firstLine="0"/>
        <w:jc w:val="both"/>
      </w:pPr>
    </w:p>
    <w:p w14:paraId="43D2B185" w14:textId="77777777" w:rsidR="005734BB" w:rsidRDefault="005734BB" w:rsidP="00B16B0E">
      <w:pPr>
        <w:spacing w:line="276" w:lineRule="auto"/>
        <w:ind w:firstLine="0"/>
        <w:jc w:val="both"/>
      </w:pPr>
    </w:p>
    <w:p w14:paraId="04F1153C" w14:textId="77777777" w:rsidR="005734BB" w:rsidRDefault="005734BB" w:rsidP="00B16B0E">
      <w:pPr>
        <w:spacing w:line="276" w:lineRule="auto"/>
        <w:ind w:firstLine="0"/>
        <w:jc w:val="both"/>
      </w:pPr>
    </w:p>
    <w:p w14:paraId="2FC85113" w14:textId="32DB1B2C" w:rsidR="005734BB" w:rsidRPr="00B16B0E" w:rsidRDefault="005734BB" w:rsidP="00B16B0E">
      <w:pPr>
        <w:spacing w:line="276" w:lineRule="auto"/>
        <w:ind w:firstLine="0"/>
        <w:jc w:val="both"/>
      </w:pPr>
      <w:r>
        <w:br/>
      </w:r>
    </w:p>
    <w:p w14:paraId="7792B59F" w14:textId="284A83BA" w:rsidR="001907D4" w:rsidRPr="008A57D3" w:rsidRDefault="005734BB" w:rsidP="001907D4">
      <w:pPr>
        <w:pStyle w:val="ListParagraph"/>
        <w:numPr>
          <w:ilvl w:val="0"/>
          <w:numId w:val="18"/>
        </w:numPr>
        <w:jc w:val="both"/>
        <w:rPr>
          <w:b/>
          <w:sz w:val="32"/>
          <w:szCs w:val="32"/>
        </w:rPr>
      </w:pPr>
      <w:r>
        <w:rPr>
          <w:b/>
          <w:sz w:val="32"/>
          <w:szCs w:val="32"/>
        </w:rPr>
        <w:lastRenderedPageBreak/>
        <w:t>Solving the Sudoku Puzzle</w:t>
      </w:r>
    </w:p>
    <w:p w14:paraId="67F7C1CC" w14:textId="17B359B9" w:rsidR="00B813A9" w:rsidRDefault="005734BB" w:rsidP="00CB19A8">
      <w:pPr>
        <w:spacing w:line="276" w:lineRule="auto"/>
        <w:ind w:firstLine="0"/>
        <w:jc w:val="both"/>
      </w:pPr>
      <w:r>
        <w:t>After obtaining the Sudoku Puzzle, we need to solve it.</w:t>
      </w:r>
      <w:r w:rsidR="00C869A2">
        <w:t xml:space="preserve"> To do that, a simply Sudoku solving algorithm is us</w:t>
      </w:r>
      <w:r w:rsidR="00F5004E">
        <w:t xml:space="preserve">ed. I found the algorithm from the </w:t>
      </w:r>
      <w:r w:rsidR="00782FC2">
        <w:t xml:space="preserve">resources in the </w:t>
      </w:r>
      <w:r w:rsidR="00C9472A">
        <w:t>web</w:t>
      </w:r>
      <w:r w:rsidR="00C869A2">
        <w:t xml:space="preserve"> and modified it a little bit to use.</w:t>
      </w:r>
      <w:r w:rsidR="00F5004E">
        <w:t xml:space="preserve"> </w:t>
      </w:r>
      <w:r w:rsidR="00E5304E">
        <w:t xml:space="preserve">As </w:t>
      </w:r>
      <w:r w:rsidR="00C55AF4">
        <w:t>described</w:t>
      </w:r>
      <w:r w:rsidR="00E5304E">
        <w:t xml:space="preserve"> above, my Sudoku array was a 3D array with shape (9, 9, 3).</w:t>
      </w:r>
      <w:r w:rsidR="008402C5">
        <w:t xml:space="preserve"> In case the solution for the puzzle could not be found, the algorithm was trying the other 2 predictions of a particular digit to solve the puzzle again. </w:t>
      </w:r>
      <w:r w:rsidR="00081D09">
        <w:t xml:space="preserve">On the other hand, in such cases where the prediction is less than 85-90%, </w:t>
      </w:r>
      <w:r w:rsidR="000F2B69">
        <w:t>the Sudoku puzzle could not be completely solved. So, I filled the unsolved grids with random numbers. As a result, most of the Sudoku results are wrong. (21/203 puzzles are solved correctly)</w:t>
      </w:r>
    </w:p>
    <w:p w14:paraId="5431DB35" w14:textId="77777777" w:rsidR="000F2B69" w:rsidRDefault="000F2B69" w:rsidP="00CB19A8">
      <w:pPr>
        <w:spacing w:line="276" w:lineRule="auto"/>
        <w:ind w:firstLine="0"/>
        <w:jc w:val="both"/>
      </w:pPr>
    </w:p>
    <w:p w14:paraId="4A8811C1" w14:textId="77777777" w:rsidR="000D153B" w:rsidRDefault="000D153B" w:rsidP="00CB19A8">
      <w:pPr>
        <w:spacing w:line="276" w:lineRule="auto"/>
        <w:ind w:firstLine="0"/>
        <w:jc w:val="both"/>
      </w:pPr>
    </w:p>
    <w:p w14:paraId="16A543EA" w14:textId="5BB89F79" w:rsidR="000D153B" w:rsidRPr="008A57D3" w:rsidRDefault="000D153B" w:rsidP="000D153B">
      <w:pPr>
        <w:pStyle w:val="ListParagraph"/>
        <w:numPr>
          <w:ilvl w:val="0"/>
          <w:numId w:val="18"/>
        </w:numPr>
        <w:jc w:val="both"/>
        <w:rPr>
          <w:b/>
          <w:sz w:val="32"/>
          <w:szCs w:val="32"/>
        </w:rPr>
      </w:pPr>
      <w:r>
        <w:rPr>
          <w:b/>
          <w:sz w:val="32"/>
          <w:szCs w:val="32"/>
        </w:rPr>
        <w:t>Drawing the Sudoku Solution on the Warped Image</w:t>
      </w:r>
      <w:r w:rsidRPr="000D153B">
        <w:rPr>
          <w:b/>
          <w:sz w:val="32"/>
          <w:szCs w:val="32"/>
        </w:rPr>
        <w:t xml:space="preserve"> </w:t>
      </w:r>
    </w:p>
    <w:p w14:paraId="0F8847FD" w14:textId="1C94BFCC" w:rsidR="000D153B" w:rsidRDefault="000D153B" w:rsidP="000D153B">
      <w:pPr>
        <w:spacing w:line="276" w:lineRule="auto"/>
        <w:ind w:firstLine="0"/>
        <w:jc w:val="both"/>
      </w:pPr>
      <w:r>
        <w:t xml:space="preserve">After solving the Sudoku, it is time to draw it on the warped image. </w:t>
      </w:r>
      <w:r w:rsidR="00C26EC3">
        <w:t>Before starting the first assignment, I have seen a video of Sudoku Solver and it changed my perspective. In that video, the solution shown was designed perfect. So, I decided to design my own Sudoku. In my design, the background is white and the boundaries of each box are white. The original digit</w:t>
      </w:r>
      <w:r w:rsidR="00CA16ED">
        <w:t>s on the Sudoku are also w</w:t>
      </w:r>
      <w:r w:rsidR="00136386">
        <w:t>hite and the solution is green.</w:t>
      </w:r>
      <w:r w:rsidR="0051616B">
        <w:t xml:space="preserve"> The original </w:t>
      </w:r>
      <w:r w:rsidR="00FF7CC3">
        <w:t>warped</w:t>
      </w:r>
      <w:r w:rsidR="0051616B">
        <w:t xml:space="preserve"> </w:t>
      </w:r>
      <w:r w:rsidR="00FF7CC3">
        <w:t>image</w:t>
      </w:r>
      <w:r w:rsidR="0051616B">
        <w:t xml:space="preserve"> and </w:t>
      </w:r>
      <w:r w:rsidR="00FF7CC3">
        <w:t xml:space="preserve">solution image are shown in the </w:t>
      </w:r>
      <w:r w:rsidR="00FF7CC3">
        <w:rPr>
          <w:i/>
        </w:rPr>
        <w:t xml:space="preserve">Figure 5 </w:t>
      </w:r>
      <w:r w:rsidR="00FF7CC3">
        <w:t xml:space="preserve">and </w:t>
      </w:r>
      <w:r w:rsidR="00FF7CC3">
        <w:rPr>
          <w:i/>
        </w:rPr>
        <w:t>Figure 6</w:t>
      </w:r>
      <w:r w:rsidR="00FF7CC3">
        <w:t>.</w:t>
      </w:r>
      <w:r w:rsidR="00BE60A9">
        <w:t xml:space="preserve"> Note that </w:t>
      </w:r>
      <w:r w:rsidR="008F3381">
        <w:t>white digits are the original digits whereas green digits are the solved digits. In this picture, the recognition was 100%. Thus, the solution is correct.</w:t>
      </w:r>
    </w:p>
    <w:p w14:paraId="79A4284D" w14:textId="1AC04C4D" w:rsidR="005D6C6E" w:rsidRDefault="00ED1F63" w:rsidP="000D153B">
      <w:pPr>
        <w:spacing w:line="276" w:lineRule="auto"/>
        <w:ind w:firstLine="0"/>
        <w:jc w:val="both"/>
      </w:pPr>
      <w:r>
        <w:rPr>
          <w:noProof/>
          <w:lang w:eastAsia="en-US"/>
        </w:rPr>
        <mc:AlternateContent>
          <mc:Choice Requires="wps">
            <w:drawing>
              <wp:anchor distT="0" distB="0" distL="114300" distR="114300" simplePos="0" relativeHeight="251713536" behindDoc="0" locked="0" layoutInCell="1" allowOverlap="1" wp14:anchorId="5E3BDEEB" wp14:editId="0CDA0C23">
                <wp:simplePos x="0" y="0"/>
                <wp:positionH relativeFrom="column">
                  <wp:posOffset>1422400</wp:posOffset>
                </wp:positionH>
                <wp:positionV relativeFrom="paragraph">
                  <wp:posOffset>3469640</wp:posOffset>
                </wp:positionV>
                <wp:extent cx="3086100" cy="28765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086100"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587075B" w14:textId="16F67736" w:rsidR="0095551E" w:rsidRPr="00ED1F63" w:rsidRDefault="0095551E" w:rsidP="00ED1F63">
                            <w:pPr>
                              <w:pStyle w:val="Caption"/>
                              <w:jc w:val="center"/>
                              <w:rPr>
                                <w:noProof/>
                                <w:color w:val="7F7F7F" w:themeColor="text2" w:themeTint="80"/>
                                <w:lang w:eastAsia="en-US"/>
                              </w:rPr>
                            </w:pPr>
                            <w:r w:rsidRPr="00ED1F63">
                              <w:rPr>
                                <w:color w:val="7F7F7F" w:themeColor="text2" w:themeTint="80"/>
                              </w:rPr>
                              <w:t xml:space="preserve">Figure </w:t>
                            </w:r>
                            <w:r>
                              <w:rPr>
                                <w:color w:val="7F7F7F" w:themeColor="text2" w:themeTint="80"/>
                              </w:rPr>
                              <w:t>5</w:t>
                            </w:r>
                            <w:r w:rsidRPr="00ED1F63">
                              <w:rPr>
                                <w:color w:val="7F7F7F" w:themeColor="text2" w:themeTint="80"/>
                              </w:rPr>
                              <w:t>:</w:t>
                            </w:r>
                            <w:r>
                              <w:rPr>
                                <w:color w:val="7F7F7F" w:themeColor="text2" w:themeTint="80"/>
                              </w:rPr>
                              <w:t xml:space="preserve"> Warped Sudoku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0" type="#_x0000_t202" style="position:absolute;left:0;text-align:left;margin-left:112pt;margin-top:273.2pt;width:243pt;height:22.6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" stroked="f">
                <v:textbox style="mso-fit-shape-to-text:t" inset="0,0,0,0">
                  <w:txbxContent>
                    <w:p w14:paraId="0587075B" w14:textId="16F67736" w:rsidR="0095551E" w:rsidRPr="00ED1F63" w:rsidRDefault="0095551E" w:rsidP="00ED1F63">
                      <w:pPr>
                        <w:pStyle w:val="Caption"/>
                        <w:jc w:val="center"/>
                        <w:rPr>
                          <w:noProof/>
                          <w:color w:val="7F7F7F" w:themeColor="text2" w:themeTint="80"/>
                          <w:lang w:eastAsia="en-US"/>
                        </w:rPr>
                      </w:pPr>
                      <w:r w:rsidRPr="00ED1F63">
                        <w:rPr>
                          <w:color w:val="7F7F7F" w:themeColor="text2" w:themeTint="80"/>
                        </w:rPr>
                        <w:t xml:space="preserve">Figure </w:t>
                      </w:r>
                      <w:r>
                        <w:rPr>
                          <w:color w:val="7F7F7F" w:themeColor="text2" w:themeTint="80"/>
                        </w:rPr>
                        <w:t>5</w:t>
                      </w:r>
                      <w:r w:rsidRPr="00ED1F63">
                        <w:rPr>
                          <w:color w:val="7F7F7F" w:themeColor="text2" w:themeTint="80"/>
                        </w:rPr>
                        <w:t>:</w:t>
                      </w:r>
                      <w:r>
                        <w:rPr>
                          <w:color w:val="7F7F7F" w:themeColor="text2" w:themeTint="80"/>
                        </w:rPr>
                        <w:t xml:space="preserve"> Warped Sudoku Puzzle</w:t>
                      </w:r>
                    </w:p>
                  </w:txbxContent>
                </v:textbox>
                <w10:wrap type="square"/>
              </v:shape>
            </w:pict>
          </mc:Fallback>
        </mc:AlternateContent>
      </w:r>
      <w:r>
        <w:rPr>
          <w:noProof/>
          <w:lang w:eastAsia="en-US"/>
        </w:rPr>
        <w:drawing>
          <wp:anchor distT="0" distB="0" distL="114300" distR="114300" simplePos="0" relativeHeight="251711488" behindDoc="0" locked="0" layoutInCell="1" allowOverlap="1" wp14:anchorId="454CE34D" wp14:editId="0171FBEB">
            <wp:simplePos x="0" y="0"/>
            <wp:positionH relativeFrom="margin">
              <wp:align>center</wp:align>
            </wp:positionH>
            <wp:positionV relativeFrom="paragraph">
              <wp:posOffset>149225</wp:posOffset>
            </wp:positionV>
            <wp:extent cx="3086100" cy="3263265"/>
            <wp:effectExtent l="0" t="0" r="12700" b="0"/>
            <wp:wrapSquare wrapText="bothSides"/>
            <wp:docPr id="11" name="Picture 11" descr="Macintosh HD:Users:batuhan:Desktop:Screen Shot 2018-01-13 at 22.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atuhan:Desktop:Screen Shot 2018-01-13 at 22.49.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3263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AAF94D" w14:textId="0D23114E" w:rsidR="005D6C6E" w:rsidRDefault="005D6C6E" w:rsidP="000D153B">
      <w:pPr>
        <w:spacing w:line="276" w:lineRule="auto"/>
        <w:ind w:firstLine="0"/>
        <w:jc w:val="both"/>
      </w:pPr>
    </w:p>
    <w:p w14:paraId="1F2AC508" w14:textId="77777777" w:rsidR="005D6C6E" w:rsidRDefault="005D6C6E" w:rsidP="000D153B">
      <w:pPr>
        <w:spacing w:line="276" w:lineRule="auto"/>
        <w:ind w:firstLine="0"/>
        <w:jc w:val="both"/>
      </w:pPr>
    </w:p>
    <w:p w14:paraId="46D59760" w14:textId="77777777" w:rsidR="005D6C6E" w:rsidRDefault="005D6C6E" w:rsidP="000D153B">
      <w:pPr>
        <w:spacing w:line="276" w:lineRule="auto"/>
        <w:ind w:firstLine="0"/>
        <w:jc w:val="both"/>
      </w:pPr>
    </w:p>
    <w:p w14:paraId="0B1D250E" w14:textId="77777777" w:rsidR="005D6C6E" w:rsidRDefault="005D6C6E" w:rsidP="000D153B">
      <w:pPr>
        <w:spacing w:line="276" w:lineRule="auto"/>
        <w:ind w:firstLine="0"/>
        <w:jc w:val="both"/>
      </w:pPr>
    </w:p>
    <w:p w14:paraId="78234221" w14:textId="77777777" w:rsidR="005D6C6E" w:rsidRDefault="005D6C6E" w:rsidP="000D153B">
      <w:pPr>
        <w:spacing w:line="276" w:lineRule="auto"/>
        <w:ind w:firstLine="0"/>
        <w:jc w:val="both"/>
      </w:pPr>
    </w:p>
    <w:p w14:paraId="7BACE718" w14:textId="77777777" w:rsidR="005D6C6E" w:rsidRDefault="005D6C6E" w:rsidP="000D153B">
      <w:pPr>
        <w:spacing w:line="276" w:lineRule="auto"/>
        <w:ind w:firstLine="0"/>
        <w:jc w:val="both"/>
      </w:pPr>
    </w:p>
    <w:p w14:paraId="332A6E58" w14:textId="77777777" w:rsidR="005D6C6E" w:rsidRDefault="005D6C6E" w:rsidP="000D153B">
      <w:pPr>
        <w:spacing w:line="276" w:lineRule="auto"/>
        <w:ind w:firstLine="0"/>
        <w:jc w:val="both"/>
      </w:pPr>
    </w:p>
    <w:p w14:paraId="7DD7EBB9" w14:textId="77777777" w:rsidR="005D6C6E" w:rsidRDefault="005D6C6E" w:rsidP="000D153B">
      <w:pPr>
        <w:spacing w:line="276" w:lineRule="auto"/>
        <w:ind w:firstLine="0"/>
        <w:jc w:val="both"/>
      </w:pPr>
    </w:p>
    <w:p w14:paraId="5F7B1C87" w14:textId="77777777" w:rsidR="005D6C6E" w:rsidRDefault="005D6C6E" w:rsidP="000D153B">
      <w:pPr>
        <w:spacing w:line="276" w:lineRule="auto"/>
        <w:ind w:firstLine="0"/>
        <w:jc w:val="both"/>
      </w:pPr>
    </w:p>
    <w:p w14:paraId="11025EDB" w14:textId="77777777" w:rsidR="005D6C6E" w:rsidRDefault="005D6C6E" w:rsidP="000D153B">
      <w:pPr>
        <w:spacing w:line="276" w:lineRule="auto"/>
        <w:ind w:firstLine="0"/>
        <w:jc w:val="both"/>
      </w:pPr>
    </w:p>
    <w:p w14:paraId="22FDBC0C" w14:textId="77777777" w:rsidR="005D6C6E" w:rsidRDefault="005D6C6E" w:rsidP="000D153B">
      <w:pPr>
        <w:spacing w:line="276" w:lineRule="auto"/>
        <w:ind w:firstLine="0"/>
        <w:jc w:val="both"/>
      </w:pPr>
    </w:p>
    <w:p w14:paraId="7B23CC95" w14:textId="77777777" w:rsidR="005D6C6E" w:rsidRDefault="005D6C6E" w:rsidP="000D153B">
      <w:pPr>
        <w:spacing w:line="276" w:lineRule="auto"/>
        <w:ind w:firstLine="0"/>
        <w:jc w:val="both"/>
      </w:pPr>
    </w:p>
    <w:p w14:paraId="276C611F" w14:textId="77777777" w:rsidR="005D6C6E" w:rsidRDefault="005D6C6E" w:rsidP="000D153B">
      <w:pPr>
        <w:spacing w:line="276" w:lineRule="auto"/>
        <w:ind w:firstLine="0"/>
        <w:jc w:val="both"/>
      </w:pPr>
    </w:p>
    <w:p w14:paraId="03D6B8CF" w14:textId="77777777" w:rsidR="005D6C6E" w:rsidRDefault="005D6C6E" w:rsidP="000D153B">
      <w:pPr>
        <w:spacing w:line="276" w:lineRule="auto"/>
        <w:ind w:firstLine="0"/>
        <w:jc w:val="both"/>
      </w:pPr>
    </w:p>
    <w:p w14:paraId="5F7C88CE" w14:textId="77777777" w:rsidR="005D6C6E" w:rsidRDefault="005D6C6E" w:rsidP="000D153B">
      <w:pPr>
        <w:spacing w:line="276" w:lineRule="auto"/>
        <w:ind w:firstLine="0"/>
        <w:jc w:val="both"/>
      </w:pPr>
    </w:p>
    <w:p w14:paraId="47993C19" w14:textId="77777777" w:rsidR="005D6C6E" w:rsidRDefault="005D6C6E" w:rsidP="000D153B">
      <w:pPr>
        <w:spacing w:line="276" w:lineRule="auto"/>
        <w:ind w:firstLine="0"/>
        <w:jc w:val="both"/>
      </w:pPr>
    </w:p>
    <w:p w14:paraId="03B951E3" w14:textId="26E70C06" w:rsidR="00A96DCD" w:rsidRDefault="008F3381" w:rsidP="00A96DCD">
      <w:pPr>
        <w:jc w:val="both"/>
        <w:rPr>
          <w:b/>
          <w:sz w:val="32"/>
          <w:szCs w:val="32"/>
        </w:rPr>
      </w:pPr>
      <w:r>
        <w:rPr>
          <w:b/>
          <w:noProof/>
          <w:sz w:val="32"/>
          <w:szCs w:val="32"/>
          <w:lang w:eastAsia="en-US"/>
        </w:rPr>
        <w:lastRenderedPageBreak/>
        <w:drawing>
          <wp:anchor distT="0" distB="0" distL="114300" distR="114300" simplePos="0" relativeHeight="251714560" behindDoc="0" locked="0" layoutInCell="1" allowOverlap="1" wp14:anchorId="642063B4" wp14:editId="07393DE5">
            <wp:simplePos x="0" y="0"/>
            <wp:positionH relativeFrom="margin">
              <wp:align>center</wp:align>
            </wp:positionH>
            <wp:positionV relativeFrom="paragraph">
              <wp:posOffset>-114300</wp:posOffset>
            </wp:positionV>
            <wp:extent cx="3139440" cy="3314700"/>
            <wp:effectExtent l="0" t="0" r="10160" b="12700"/>
            <wp:wrapSquare wrapText="bothSides"/>
            <wp:docPr id="13" name="Picture 13" descr="Macintosh HD:Users:batuhan:Desktop:Screen Shot 2018-01-13 at 22.4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atuhan:Desktop:Screen Shot 2018-01-13 at 22.49.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944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8717FA" w14:textId="2DC33C05" w:rsidR="00A96DCD" w:rsidRDefault="00A96DCD" w:rsidP="00A96DCD">
      <w:pPr>
        <w:jc w:val="both"/>
        <w:rPr>
          <w:b/>
          <w:sz w:val="32"/>
          <w:szCs w:val="32"/>
        </w:rPr>
      </w:pPr>
    </w:p>
    <w:p w14:paraId="14AFB999" w14:textId="77777777" w:rsidR="00A96DCD" w:rsidRDefault="00A96DCD" w:rsidP="00A96DCD">
      <w:pPr>
        <w:jc w:val="both"/>
        <w:rPr>
          <w:b/>
          <w:sz w:val="32"/>
          <w:szCs w:val="32"/>
        </w:rPr>
      </w:pPr>
    </w:p>
    <w:p w14:paraId="37BB4D82" w14:textId="47C3ACCF" w:rsidR="00A96DCD" w:rsidRDefault="00A96DCD" w:rsidP="00A96DCD">
      <w:pPr>
        <w:jc w:val="both"/>
        <w:rPr>
          <w:b/>
          <w:sz w:val="32"/>
          <w:szCs w:val="32"/>
        </w:rPr>
      </w:pPr>
      <w:r w:rsidRPr="00A96DCD">
        <w:rPr>
          <w:b/>
          <w:sz w:val="32"/>
          <w:szCs w:val="32"/>
        </w:rPr>
        <w:br/>
      </w:r>
    </w:p>
    <w:p w14:paraId="38C96022" w14:textId="77777777" w:rsidR="00A96DCD" w:rsidRDefault="00A96DCD" w:rsidP="00A96DCD">
      <w:pPr>
        <w:jc w:val="both"/>
        <w:rPr>
          <w:b/>
          <w:sz w:val="32"/>
          <w:szCs w:val="32"/>
        </w:rPr>
      </w:pPr>
    </w:p>
    <w:p w14:paraId="0AF9A083" w14:textId="77777777" w:rsidR="00A96DCD" w:rsidRDefault="00A96DCD" w:rsidP="00A96DCD">
      <w:pPr>
        <w:jc w:val="both"/>
        <w:rPr>
          <w:b/>
          <w:sz w:val="32"/>
          <w:szCs w:val="32"/>
        </w:rPr>
      </w:pPr>
    </w:p>
    <w:p w14:paraId="258F8301" w14:textId="069115C5" w:rsidR="00A96DCD" w:rsidRDefault="008F3381" w:rsidP="00A96DCD">
      <w:pPr>
        <w:jc w:val="both"/>
        <w:rPr>
          <w:b/>
          <w:sz w:val="32"/>
          <w:szCs w:val="32"/>
        </w:rPr>
      </w:pPr>
      <w:r>
        <w:rPr>
          <w:noProof/>
          <w:lang w:eastAsia="en-US"/>
        </w:rPr>
        <mc:AlternateContent>
          <mc:Choice Requires="wps">
            <w:drawing>
              <wp:anchor distT="0" distB="0" distL="114300" distR="114300" simplePos="0" relativeHeight="251716608" behindDoc="0" locked="0" layoutInCell="1" allowOverlap="1" wp14:anchorId="1F45BC74" wp14:editId="5C91F6EF">
                <wp:simplePos x="0" y="0"/>
                <wp:positionH relativeFrom="column">
                  <wp:posOffset>1397000</wp:posOffset>
                </wp:positionH>
                <wp:positionV relativeFrom="paragraph">
                  <wp:posOffset>451485</wp:posOffset>
                </wp:positionV>
                <wp:extent cx="3139440" cy="287655"/>
                <wp:effectExtent l="0" t="0" r="10160" b="0"/>
                <wp:wrapSquare wrapText="bothSides"/>
                <wp:docPr id="14" name="Text Box 14"/>
                <wp:cNvGraphicFramePr/>
                <a:graphic xmlns:a="http://schemas.openxmlformats.org/drawingml/2006/main">
                  <a:graphicData uri="http://schemas.microsoft.com/office/word/2010/wordprocessingShape">
                    <wps:wsp>
                      <wps:cNvSpPr txBox="1"/>
                      <wps:spPr>
                        <a:xfrm>
                          <a:off x="0" y="0"/>
                          <a:ext cx="3139440"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24D544B" w14:textId="58EFDA2F" w:rsidR="0095551E" w:rsidRPr="00A96DCD" w:rsidRDefault="0095551E" w:rsidP="00A96DCD">
                            <w:pPr>
                              <w:pStyle w:val="Caption"/>
                              <w:jc w:val="center"/>
                              <w:rPr>
                                <w:b/>
                                <w:noProof/>
                                <w:color w:val="7F7F7F" w:themeColor="text2" w:themeTint="80"/>
                                <w:sz w:val="32"/>
                                <w:szCs w:val="32"/>
                                <w:lang w:eastAsia="en-US"/>
                              </w:rPr>
                            </w:pPr>
                            <w:r w:rsidRPr="00A96DCD">
                              <w:rPr>
                                <w:color w:val="7F7F7F" w:themeColor="text2" w:themeTint="80"/>
                              </w:rPr>
                              <w:t>Figure 6: Warped Sudoku Puzzle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1" type="#_x0000_t202" style="position:absolute;left:0;text-align:left;margin-left:110pt;margin-top:35.55pt;width:247.2pt;height:22.6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" stroked="f">
                <v:textbox style="mso-fit-shape-to-text:t" inset="0,0,0,0">
                  <w:txbxContent>
                    <w:p w14:paraId="024D544B" w14:textId="58EFDA2F" w:rsidR="0095551E" w:rsidRPr="00A96DCD" w:rsidRDefault="0095551E" w:rsidP="00A96DCD">
                      <w:pPr>
                        <w:pStyle w:val="Caption"/>
                        <w:jc w:val="center"/>
                        <w:rPr>
                          <w:b/>
                          <w:noProof/>
                          <w:color w:val="7F7F7F" w:themeColor="text2" w:themeTint="80"/>
                          <w:sz w:val="32"/>
                          <w:szCs w:val="32"/>
                          <w:lang w:eastAsia="en-US"/>
                        </w:rPr>
                      </w:pPr>
                      <w:r w:rsidRPr="00A96DCD">
                        <w:rPr>
                          <w:color w:val="7F7F7F" w:themeColor="text2" w:themeTint="80"/>
                        </w:rPr>
                        <w:t>Figure 6: Warped Sudoku Puzzle Solution</w:t>
                      </w:r>
                    </w:p>
                  </w:txbxContent>
                </v:textbox>
                <w10:wrap type="square"/>
              </v:shape>
            </w:pict>
          </mc:Fallback>
        </mc:AlternateContent>
      </w:r>
    </w:p>
    <w:p w14:paraId="66BB1027" w14:textId="77777777" w:rsidR="008F3381" w:rsidRPr="00A96DCD" w:rsidRDefault="008F3381" w:rsidP="00A96DCD">
      <w:pPr>
        <w:jc w:val="both"/>
        <w:rPr>
          <w:b/>
          <w:sz w:val="32"/>
          <w:szCs w:val="32"/>
        </w:rPr>
      </w:pPr>
    </w:p>
    <w:p w14:paraId="195FC447" w14:textId="1F51E72F" w:rsidR="000D153B" w:rsidRPr="008A57D3" w:rsidRDefault="000D153B" w:rsidP="00F20E40">
      <w:pPr>
        <w:pStyle w:val="ListParagraph"/>
        <w:numPr>
          <w:ilvl w:val="0"/>
          <w:numId w:val="18"/>
        </w:numPr>
        <w:jc w:val="both"/>
        <w:rPr>
          <w:b/>
          <w:sz w:val="32"/>
          <w:szCs w:val="32"/>
        </w:rPr>
      </w:pPr>
      <w:r>
        <w:rPr>
          <w:b/>
          <w:sz w:val="32"/>
          <w:szCs w:val="32"/>
        </w:rPr>
        <w:t>Applying the Inverse Transformation</w:t>
      </w:r>
    </w:p>
    <w:p w14:paraId="16B34843" w14:textId="6118C78A" w:rsidR="00F046C1" w:rsidRPr="00B022A7" w:rsidRDefault="0030571E" w:rsidP="00F046C1">
      <w:pPr>
        <w:spacing w:line="276" w:lineRule="auto"/>
        <w:ind w:firstLine="0"/>
        <w:jc w:val="both"/>
      </w:pPr>
      <w:r>
        <w:t>After solving the Sudoku, it is time to draw the solution on the original video/image.</w:t>
      </w:r>
      <w:r w:rsidR="00EA5E2F">
        <w:t xml:space="preserve"> The algorithm was pretty simple. </w:t>
      </w:r>
      <w:r w:rsidR="005F0F6A">
        <w:t>It was</w:t>
      </w:r>
      <w:r w:rsidR="00DE26F7">
        <w:t xml:space="preserve"> the inverse of warp transform. </w:t>
      </w:r>
      <w:r w:rsidR="00BA19A9">
        <w:t xml:space="preserve">First of all, the area where the warped image is extracted from should be painted to black to accept another image. </w:t>
      </w:r>
      <w:r w:rsidR="00DE26F7">
        <w:t xml:space="preserve">The </w:t>
      </w:r>
      <w:proofErr w:type="gramStart"/>
      <w:r w:rsidR="00DE26F7" w:rsidRPr="00DE26F7">
        <w:rPr>
          <w:b/>
        </w:rPr>
        <w:t>dst</w:t>
      </w:r>
      <w:proofErr w:type="gramEnd"/>
      <w:r w:rsidR="00DE26F7">
        <w:t xml:space="preserve"> matrix and the </w:t>
      </w:r>
      <w:r w:rsidR="00DE26F7" w:rsidRPr="00DE26F7">
        <w:rPr>
          <w:b/>
        </w:rPr>
        <w:t>rectangle</w:t>
      </w:r>
      <w:r w:rsidR="00DE26F7">
        <w:t xml:space="preserve"> returned from the warp transform is used here. Only difference is that the ordering is reversed. </w:t>
      </w:r>
      <w:r w:rsidR="00DE3FD0">
        <w:t xml:space="preserve">Applying reversely applying them to perspective transform, I obtained the </w:t>
      </w:r>
      <w:r w:rsidR="00DE3FD0" w:rsidRPr="00DE3FD0">
        <w:rPr>
          <w:b/>
        </w:rPr>
        <w:t>M inverse</w:t>
      </w:r>
      <w:r w:rsidR="00DE3FD0">
        <w:t xml:space="preserve">, which is then be used to apply warp perspective on the warped image to obtain the original one. </w:t>
      </w:r>
      <w:r w:rsidR="00F92065">
        <w:t>At last, by a simple addition operation, the original image is obtained with a solution drawn in it.</w:t>
      </w:r>
      <w:r w:rsidR="00B022A7">
        <w:t xml:space="preserve"> In </w:t>
      </w:r>
      <w:r w:rsidR="00B022A7">
        <w:rPr>
          <w:i/>
        </w:rPr>
        <w:t>Figure 7</w:t>
      </w:r>
      <w:r w:rsidR="00B022A7">
        <w:t xml:space="preserve">, the most crucial steps of the inverse transformation algorithm is shown and in </w:t>
      </w:r>
      <w:r w:rsidR="00B022A7">
        <w:rPr>
          <w:i/>
        </w:rPr>
        <w:t>Figure 8</w:t>
      </w:r>
      <w:r w:rsidR="00B022A7">
        <w:t>, the latest result on the original image is shown.</w:t>
      </w:r>
    </w:p>
    <w:p w14:paraId="7FD87D23" w14:textId="514E3C2E" w:rsidR="00F20E40" w:rsidRDefault="00C043BE" w:rsidP="00CB19A8">
      <w:pPr>
        <w:spacing w:line="276" w:lineRule="auto"/>
        <w:ind w:firstLine="0"/>
        <w:jc w:val="both"/>
      </w:pPr>
      <w:r>
        <w:rPr>
          <w:noProof/>
          <w:lang w:eastAsia="en-US"/>
        </w:rPr>
        <w:drawing>
          <wp:anchor distT="0" distB="0" distL="114300" distR="114300" simplePos="0" relativeHeight="251717632" behindDoc="0" locked="0" layoutInCell="1" allowOverlap="1" wp14:anchorId="7226E318" wp14:editId="3E342726">
            <wp:simplePos x="0" y="0"/>
            <wp:positionH relativeFrom="margin">
              <wp:align>center</wp:align>
            </wp:positionH>
            <wp:positionV relativeFrom="paragraph">
              <wp:posOffset>203200</wp:posOffset>
            </wp:positionV>
            <wp:extent cx="4800600" cy="1181735"/>
            <wp:effectExtent l="0" t="0" r="0" b="12065"/>
            <wp:wrapSquare wrapText="bothSides"/>
            <wp:docPr id="15" name="Picture 15" descr="Macintosh HD:Users:batuhan:Desktop:Screen Shot 2018-01-13 at 22.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atuhan:Desktop:Screen Shot 2018-01-13 at 22.56.4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1181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C20F47" w14:textId="0CF5EB3D" w:rsidR="00903C6D" w:rsidRDefault="00903C6D" w:rsidP="00CB19A8">
      <w:pPr>
        <w:spacing w:line="276" w:lineRule="auto"/>
        <w:ind w:firstLine="0"/>
        <w:jc w:val="both"/>
      </w:pPr>
    </w:p>
    <w:p w14:paraId="60D108C2" w14:textId="044D1096" w:rsidR="00903C6D" w:rsidRDefault="00903C6D" w:rsidP="00CB19A8">
      <w:pPr>
        <w:spacing w:line="276" w:lineRule="auto"/>
        <w:ind w:firstLine="0"/>
        <w:jc w:val="both"/>
      </w:pPr>
    </w:p>
    <w:p w14:paraId="4E49DEE1" w14:textId="28EA2B99" w:rsidR="00903C6D" w:rsidRDefault="00903C6D" w:rsidP="00CB19A8">
      <w:pPr>
        <w:spacing w:line="276" w:lineRule="auto"/>
        <w:ind w:firstLine="0"/>
        <w:jc w:val="both"/>
      </w:pPr>
    </w:p>
    <w:p w14:paraId="02F846DE" w14:textId="77777777" w:rsidR="00903C6D" w:rsidRDefault="00903C6D" w:rsidP="00CB19A8">
      <w:pPr>
        <w:spacing w:line="276" w:lineRule="auto"/>
        <w:ind w:firstLine="0"/>
        <w:jc w:val="both"/>
      </w:pPr>
    </w:p>
    <w:p w14:paraId="5373F61F" w14:textId="77777777" w:rsidR="00903C6D" w:rsidRDefault="00903C6D" w:rsidP="00CB19A8">
      <w:pPr>
        <w:spacing w:line="276" w:lineRule="auto"/>
        <w:ind w:firstLine="0"/>
        <w:jc w:val="both"/>
      </w:pPr>
    </w:p>
    <w:p w14:paraId="4009455D" w14:textId="519A1BB2" w:rsidR="00A82A49" w:rsidRDefault="00A82A49" w:rsidP="00CB19A8">
      <w:pPr>
        <w:spacing w:line="276" w:lineRule="auto"/>
        <w:ind w:firstLine="0"/>
        <w:jc w:val="both"/>
      </w:pPr>
    </w:p>
    <w:p w14:paraId="3EB6E2F1" w14:textId="2025561B" w:rsidR="00A82A49" w:rsidRDefault="00CD1F5E" w:rsidP="00CB19A8">
      <w:pPr>
        <w:spacing w:line="276" w:lineRule="auto"/>
        <w:ind w:firstLine="0"/>
        <w:jc w:val="both"/>
      </w:pPr>
      <w:r>
        <w:rPr>
          <w:noProof/>
          <w:lang w:eastAsia="en-US"/>
        </w:rPr>
        <mc:AlternateContent>
          <mc:Choice Requires="wps">
            <w:drawing>
              <wp:anchor distT="0" distB="0" distL="114300" distR="114300" simplePos="0" relativeHeight="251719680" behindDoc="0" locked="0" layoutInCell="1" allowOverlap="1" wp14:anchorId="74390D21" wp14:editId="18EEC3FA">
                <wp:simplePos x="0" y="0"/>
                <wp:positionH relativeFrom="column">
                  <wp:posOffset>571500</wp:posOffset>
                </wp:positionH>
                <wp:positionV relativeFrom="paragraph">
                  <wp:posOffset>-635</wp:posOffset>
                </wp:positionV>
                <wp:extent cx="4800600" cy="3429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4800600" cy="3429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3FBCAB8" w14:textId="73FDA559" w:rsidR="0095551E" w:rsidRPr="00CD1F5E" w:rsidRDefault="0095551E" w:rsidP="00CD1F5E">
                            <w:pPr>
                              <w:pStyle w:val="Caption"/>
                              <w:jc w:val="center"/>
                              <w:rPr>
                                <w:noProof/>
                                <w:color w:val="7F7F7F" w:themeColor="text2" w:themeTint="80"/>
                                <w:lang w:eastAsia="en-US"/>
                              </w:rPr>
                            </w:pPr>
                            <w:r w:rsidRPr="00CD1F5E">
                              <w:rPr>
                                <w:color w:val="7F7F7F" w:themeColor="text2" w:themeTint="80"/>
                              </w:rPr>
                              <w:t>Figure 7: The most crucial steps of inverse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2" type="#_x0000_t202" style="position:absolute;left:0;text-align:left;margin-left:45pt;margin-top:0;width:378pt;height: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" stroked="f">
                <v:textbox inset="0,0,0,0">
                  <w:txbxContent>
                    <w:p w14:paraId="23FBCAB8" w14:textId="73FDA559" w:rsidR="0095551E" w:rsidRPr="00CD1F5E" w:rsidRDefault="0095551E" w:rsidP="00CD1F5E">
                      <w:pPr>
                        <w:pStyle w:val="Caption"/>
                        <w:jc w:val="center"/>
                        <w:rPr>
                          <w:noProof/>
                          <w:color w:val="7F7F7F" w:themeColor="text2" w:themeTint="80"/>
                          <w:lang w:eastAsia="en-US"/>
                        </w:rPr>
                      </w:pPr>
                      <w:r w:rsidRPr="00CD1F5E">
                        <w:rPr>
                          <w:color w:val="7F7F7F" w:themeColor="text2" w:themeTint="80"/>
                        </w:rPr>
                        <w:t>Figure 7: The most crucial steps of inverse transformation</w:t>
                      </w:r>
                    </w:p>
                  </w:txbxContent>
                </v:textbox>
                <w10:wrap type="square"/>
              </v:shape>
            </w:pict>
          </mc:Fallback>
        </mc:AlternateContent>
      </w:r>
    </w:p>
    <w:p w14:paraId="092D0F72" w14:textId="77777777" w:rsidR="00A82A49" w:rsidRDefault="00A82A49" w:rsidP="00CB19A8">
      <w:pPr>
        <w:spacing w:line="276" w:lineRule="auto"/>
        <w:ind w:firstLine="0"/>
        <w:jc w:val="both"/>
      </w:pPr>
    </w:p>
    <w:p w14:paraId="20B63E5D" w14:textId="77777777" w:rsidR="00A82A49" w:rsidRDefault="00A82A49" w:rsidP="00CB19A8">
      <w:pPr>
        <w:spacing w:line="276" w:lineRule="auto"/>
        <w:ind w:firstLine="0"/>
        <w:jc w:val="both"/>
      </w:pPr>
    </w:p>
    <w:p w14:paraId="506FB304" w14:textId="77777777" w:rsidR="00A82A49" w:rsidRDefault="00A82A49" w:rsidP="00CB19A8">
      <w:pPr>
        <w:spacing w:line="276" w:lineRule="auto"/>
        <w:ind w:firstLine="0"/>
        <w:jc w:val="both"/>
      </w:pPr>
    </w:p>
    <w:p w14:paraId="5A79E559" w14:textId="584D4414" w:rsidR="005C5EF4" w:rsidRDefault="00056E74" w:rsidP="005C5EF4">
      <w:pPr>
        <w:jc w:val="both"/>
        <w:rPr>
          <w:b/>
          <w:sz w:val="32"/>
          <w:szCs w:val="32"/>
        </w:rPr>
      </w:pPr>
      <w:r>
        <w:rPr>
          <w:b/>
          <w:noProof/>
          <w:sz w:val="32"/>
          <w:szCs w:val="32"/>
          <w:lang w:eastAsia="en-US"/>
        </w:rPr>
        <w:lastRenderedPageBreak/>
        <w:drawing>
          <wp:anchor distT="0" distB="0" distL="114300" distR="114300" simplePos="0" relativeHeight="251723776" behindDoc="0" locked="0" layoutInCell="1" allowOverlap="1" wp14:anchorId="1E92B439" wp14:editId="67E0FFB8">
            <wp:simplePos x="0" y="0"/>
            <wp:positionH relativeFrom="margin">
              <wp:align>center</wp:align>
            </wp:positionH>
            <wp:positionV relativeFrom="paragraph">
              <wp:posOffset>-228600</wp:posOffset>
            </wp:positionV>
            <wp:extent cx="4419600" cy="4457700"/>
            <wp:effectExtent l="0" t="0" r="0" b="12700"/>
            <wp:wrapSquare wrapText="bothSides"/>
            <wp:docPr id="19" name="Picture 19" descr="Macintosh HD:Users:batuhan:Desktop:Screen Shot 2018-01-13 at 23.1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atuhan:Desktop:Screen Shot 2018-01-13 at 23.13.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6C30EE" w14:textId="77777777" w:rsidR="005C5EF4" w:rsidRDefault="005C5EF4" w:rsidP="005C5EF4">
      <w:pPr>
        <w:jc w:val="both"/>
        <w:rPr>
          <w:b/>
          <w:sz w:val="32"/>
          <w:szCs w:val="32"/>
        </w:rPr>
      </w:pPr>
    </w:p>
    <w:p w14:paraId="199E1B7D" w14:textId="77777777" w:rsidR="005C5EF4" w:rsidRDefault="005C5EF4" w:rsidP="005C5EF4">
      <w:pPr>
        <w:jc w:val="both"/>
        <w:rPr>
          <w:b/>
          <w:sz w:val="32"/>
          <w:szCs w:val="32"/>
        </w:rPr>
      </w:pPr>
    </w:p>
    <w:p w14:paraId="61915C01" w14:textId="77777777" w:rsidR="005C5EF4" w:rsidRDefault="005C5EF4" w:rsidP="005C5EF4">
      <w:pPr>
        <w:jc w:val="both"/>
        <w:rPr>
          <w:b/>
          <w:sz w:val="32"/>
          <w:szCs w:val="32"/>
        </w:rPr>
      </w:pPr>
    </w:p>
    <w:p w14:paraId="71AA37E3" w14:textId="6801B477" w:rsidR="005C5EF4" w:rsidRDefault="005C5EF4" w:rsidP="005C5EF4">
      <w:pPr>
        <w:jc w:val="both"/>
        <w:rPr>
          <w:b/>
          <w:sz w:val="32"/>
          <w:szCs w:val="32"/>
        </w:rPr>
      </w:pPr>
    </w:p>
    <w:p w14:paraId="46AEB13E" w14:textId="77777777" w:rsidR="005C5EF4" w:rsidRDefault="005C5EF4" w:rsidP="005C5EF4">
      <w:pPr>
        <w:jc w:val="both"/>
        <w:rPr>
          <w:b/>
          <w:sz w:val="32"/>
          <w:szCs w:val="32"/>
        </w:rPr>
      </w:pPr>
    </w:p>
    <w:p w14:paraId="36D278EE" w14:textId="77777777" w:rsidR="005C5EF4" w:rsidRDefault="005C5EF4" w:rsidP="005C5EF4">
      <w:pPr>
        <w:jc w:val="both"/>
        <w:rPr>
          <w:b/>
          <w:sz w:val="32"/>
          <w:szCs w:val="32"/>
        </w:rPr>
      </w:pPr>
    </w:p>
    <w:p w14:paraId="2A2F01FE" w14:textId="77777777" w:rsidR="005C5EF4" w:rsidRDefault="005C5EF4" w:rsidP="005C5EF4">
      <w:pPr>
        <w:jc w:val="both"/>
        <w:rPr>
          <w:b/>
          <w:sz w:val="32"/>
          <w:szCs w:val="32"/>
        </w:rPr>
      </w:pPr>
    </w:p>
    <w:p w14:paraId="29B66B6D" w14:textId="77777777" w:rsidR="00056E74" w:rsidRDefault="00056E74" w:rsidP="005C5EF4">
      <w:pPr>
        <w:jc w:val="both"/>
        <w:rPr>
          <w:b/>
          <w:sz w:val="32"/>
          <w:szCs w:val="32"/>
        </w:rPr>
      </w:pPr>
    </w:p>
    <w:p w14:paraId="5643EC1E" w14:textId="27399A4B" w:rsidR="00056E74" w:rsidRDefault="00056E74" w:rsidP="00056E74">
      <w:pPr>
        <w:spacing w:line="240" w:lineRule="auto"/>
        <w:jc w:val="both"/>
        <w:rPr>
          <w:b/>
          <w:sz w:val="32"/>
          <w:szCs w:val="32"/>
        </w:rPr>
      </w:pPr>
      <w:r>
        <w:rPr>
          <w:noProof/>
          <w:lang w:eastAsia="en-US"/>
        </w:rPr>
        <mc:AlternateContent>
          <mc:Choice Requires="wps">
            <w:drawing>
              <wp:anchor distT="0" distB="0" distL="114300" distR="114300" simplePos="0" relativeHeight="251725824" behindDoc="0" locked="0" layoutInCell="1" allowOverlap="1" wp14:anchorId="3B4EFFF2" wp14:editId="3462DB11">
                <wp:simplePos x="0" y="0"/>
                <wp:positionH relativeFrom="column">
                  <wp:posOffset>762000</wp:posOffset>
                </wp:positionH>
                <wp:positionV relativeFrom="paragraph">
                  <wp:posOffset>80645</wp:posOffset>
                </wp:positionV>
                <wp:extent cx="4419600" cy="28575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419600" cy="2857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3F26F75" w14:textId="77777777" w:rsidR="0095551E" w:rsidRPr="005C5EF4" w:rsidRDefault="0095551E" w:rsidP="008E7DCB">
                            <w:pPr>
                              <w:pStyle w:val="Caption"/>
                              <w:jc w:val="center"/>
                              <w:rPr>
                                <w:b/>
                                <w:noProof/>
                                <w:color w:val="7F7F7F" w:themeColor="text2" w:themeTint="80"/>
                                <w:sz w:val="32"/>
                                <w:szCs w:val="32"/>
                                <w:lang w:eastAsia="en-US"/>
                              </w:rPr>
                            </w:pPr>
                            <w:r w:rsidRPr="005C5EF4">
                              <w:rPr>
                                <w:color w:val="7F7F7F" w:themeColor="text2" w:themeTint="80"/>
                              </w:rPr>
                              <w:t>Figure 8: Final Sudoku Puzzle</w:t>
                            </w:r>
                          </w:p>
                          <w:p w14:paraId="56972EA5" w14:textId="47B4F39B" w:rsidR="0095551E" w:rsidRPr="00E82732" w:rsidRDefault="0095551E" w:rsidP="008E7DCB">
                            <w:pPr>
                              <w:pStyle w:val="Caption"/>
                              <w:jc w:val="center"/>
                              <w:rPr>
                                <w:b/>
                                <w:noProof/>
                                <w:sz w:val="32"/>
                                <w:szCs w:val="32"/>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33" type="#_x0000_t202" style="position:absolute;left:0;text-align:left;margin-left:60pt;margin-top:6.35pt;width:348pt;height:2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" stroked="f">
                <v:textbox inset="0,0,0,0">
                  <w:txbxContent>
                    <w:p w14:paraId="03F26F75" w14:textId="77777777" w:rsidR="0095551E" w:rsidRPr="005C5EF4" w:rsidRDefault="0095551E" w:rsidP="008E7DCB">
                      <w:pPr>
                        <w:pStyle w:val="Caption"/>
                        <w:jc w:val="center"/>
                        <w:rPr>
                          <w:b/>
                          <w:noProof/>
                          <w:color w:val="7F7F7F" w:themeColor="text2" w:themeTint="80"/>
                          <w:sz w:val="32"/>
                          <w:szCs w:val="32"/>
                          <w:lang w:eastAsia="en-US"/>
                        </w:rPr>
                      </w:pPr>
                      <w:r w:rsidRPr="005C5EF4">
                        <w:rPr>
                          <w:color w:val="7F7F7F" w:themeColor="text2" w:themeTint="80"/>
                        </w:rPr>
                        <w:t>Figure 8: Final Sudoku Puzzle</w:t>
                      </w:r>
                    </w:p>
                    <w:p w14:paraId="56972EA5" w14:textId="47B4F39B" w:rsidR="0095551E" w:rsidRPr="00E82732" w:rsidRDefault="0095551E" w:rsidP="008E7DCB">
                      <w:pPr>
                        <w:pStyle w:val="Caption"/>
                        <w:jc w:val="center"/>
                        <w:rPr>
                          <w:b/>
                          <w:noProof/>
                          <w:sz w:val="32"/>
                          <w:szCs w:val="32"/>
                          <w:lang w:eastAsia="en-US"/>
                        </w:rPr>
                      </w:pPr>
                    </w:p>
                  </w:txbxContent>
                </v:textbox>
                <w10:wrap type="square"/>
              </v:shape>
            </w:pict>
          </mc:Fallback>
        </mc:AlternateContent>
      </w:r>
      <w:r>
        <w:rPr>
          <w:noProof/>
          <w:lang w:eastAsia="en-US"/>
        </w:rPr>
        <mc:AlternateContent>
          <mc:Choice Requires="wps">
            <w:drawing>
              <wp:anchor distT="0" distB="0" distL="114300" distR="114300" simplePos="0" relativeHeight="251722752" behindDoc="0" locked="0" layoutInCell="1" allowOverlap="1" wp14:anchorId="4126D20C" wp14:editId="50C253DE">
                <wp:simplePos x="0" y="0"/>
                <wp:positionH relativeFrom="column">
                  <wp:posOffset>914400</wp:posOffset>
                </wp:positionH>
                <wp:positionV relativeFrom="paragraph">
                  <wp:posOffset>137795</wp:posOffset>
                </wp:positionV>
                <wp:extent cx="4343400" cy="28765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343400"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ED25AD8" w14:textId="3445BDC0" w:rsidR="0095551E" w:rsidRPr="005C5EF4" w:rsidRDefault="0095551E" w:rsidP="005C5EF4">
                            <w:pPr>
                              <w:pStyle w:val="Caption"/>
                              <w:jc w:val="center"/>
                              <w:rPr>
                                <w:b/>
                                <w:noProof/>
                                <w:color w:val="7F7F7F" w:themeColor="text2" w:themeTint="80"/>
                                <w:sz w:val="32"/>
                                <w:szCs w:val="32"/>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4" type="#_x0000_t202" style="position:absolute;left:0;text-align:left;margin-left:1in;margin-top:10.85pt;width:342pt;height:22.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" stroked="f">
                <v:textbox inset="0,0,0,0">
                  <w:txbxContent>
                    <w:p w14:paraId="6ED25AD8" w14:textId="3445BDC0" w:rsidR="0095551E" w:rsidRPr="005C5EF4" w:rsidRDefault="0095551E" w:rsidP="005C5EF4">
                      <w:pPr>
                        <w:pStyle w:val="Caption"/>
                        <w:jc w:val="center"/>
                        <w:rPr>
                          <w:b/>
                          <w:noProof/>
                          <w:color w:val="7F7F7F" w:themeColor="text2" w:themeTint="80"/>
                          <w:sz w:val="32"/>
                          <w:szCs w:val="32"/>
                          <w:lang w:eastAsia="en-US"/>
                        </w:rPr>
                      </w:pPr>
                    </w:p>
                  </w:txbxContent>
                </v:textbox>
                <w10:wrap type="square"/>
              </v:shape>
            </w:pict>
          </mc:Fallback>
        </mc:AlternateContent>
      </w:r>
    </w:p>
    <w:p w14:paraId="06C62B98" w14:textId="450D9159" w:rsidR="00056E74" w:rsidRDefault="00056E74" w:rsidP="00056E74">
      <w:pPr>
        <w:spacing w:line="240" w:lineRule="auto"/>
        <w:jc w:val="both"/>
        <w:rPr>
          <w:b/>
          <w:sz w:val="32"/>
          <w:szCs w:val="32"/>
        </w:rPr>
      </w:pPr>
    </w:p>
    <w:p w14:paraId="7B8320E2" w14:textId="77777777" w:rsidR="00056E74" w:rsidRPr="005C5EF4" w:rsidRDefault="00056E74" w:rsidP="00056E74">
      <w:pPr>
        <w:spacing w:line="240" w:lineRule="auto"/>
        <w:jc w:val="both"/>
        <w:rPr>
          <w:b/>
          <w:sz w:val="32"/>
          <w:szCs w:val="32"/>
        </w:rPr>
      </w:pPr>
    </w:p>
    <w:p w14:paraId="365429C4" w14:textId="77777777" w:rsidR="00056E74" w:rsidRDefault="00056E74" w:rsidP="00056E74">
      <w:pPr>
        <w:pStyle w:val="ListParagraph"/>
        <w:numPr>
          <w:ilvl w:val="0"/>
          <w:numId w:val="18"/>
        </w:numPr>
        <w:jc w:val="both"/>
        <w:rPr>
          <w:b/>
          <w:sz w:val="32"/>
          <w:szCs w:val="32"/>
        </w:rPr>
      </w:pPr>
      <w:r>
        <w:rPr>
          <w:b/>
          <w:sz w:val="32"/>
          <w:szCs w:val="32"/>
        </w:rPr>
        <w:t>Results and Discussion</w:t>
      </w:r>
    </w:p>
    <w:p w14:paraId="6183A12C" w14:textId="6444AD2E" w:rsidR="001748DE" w:rsidRDefault="00543974" w:rsidP="00543974">
      <w:pPr>
        <w:spacing w:line="276" w:lineRule="auto"/>
        <w:ind w:firstLine="0"/>
        <w:jc w:val="both"/>
      </w:pPr>
      <w:r>
        <w:t xml:space="preserve">In conclusion, </w:t>
      </w:r>
      <w:r w:rsidR="001748DE">
        <w:t>this project has helped me a lot in learning augmented reality and processing video frame in real time. In the future, I intend to develop my algorithm even further and make it perform well even in the hardest environment. This 3 part project series was very fun to develop and test. I hope I could improve my computer vision skills in the future.</w:t>
      </w:r>
    </w:p>
    <w:p w14:paraId="349A1F66" w14:textId="77777777" w:rsidR="001748DE" w:rsidRDefault="001748DE" w:rsidP="00543974">
      <w:pPr>
        <w:spacing w:line="276" w:lineRule="auto"/>
        <w:ind w:firstLine="0"/>
        <w:jc w:val="both"/>
      </w:pPr>
    </w:p>
    <w:p w14:paraId="426E5CB2" w14:textId="259C1E8A" w:rsidR="008E7DCB" w:rsidRDefault="00F823F2" w:rsidP="00543974">
      <w:pPr>
        <w:spacing w:line="276" w:lineRule="auto"/>
        <w:ind w:firstLine="0"/>
        <w:jc w:val="both"/>
      </w:pPr>
      <w:r>
        <w:t>For t</w:t>
      </w:r>
      <w:r w:rsidR="00056E74">
        <w:t>he results</w:t>
      </w:r>
      <w:r>
        <w:t>, the results</w:t>
      </w:r>
      <w:r w:rsidR="00056E74">
        <w:t xml:space="preserve"> on the images were </w:t>
      </w:r>
      <w:r>
        <w:t xml:space="preserve">very </w:t>
      </w:r>
      <w:r w:rsidR="00056E74">
        <w:t xml:space="preserve">nice. The digit recognition accuracy was 85.60% and in the images where the accuracy is above 95%, most of the solutions are correct. </w:t>
      </w:r>
      <w:r w:rsidR="008E7DCB">
        <w:t xml:space="preserve">An example showing this case can be shown in </w:t>
      </w:r>
      <w:r w:rsidR="008E7DCB">
        <w:rPr>
          <w:i/>
        </w:rPr>
        <w:t>Figure 9</w:t>
      </w:r>
      <w:r w:rsidR="000F0E76">
        <w:rPr>
          <w:i/>
        </w:rPr>
        <w:t xml:space="preserve"> </w:t>
      </w:r>
      <w:r w:rsidR="008E7DCB">
        <w:t xml:space="preserve">(Recognition accuracy was 94% but the solution is wrong). Furthermore, </w:t>
      </w:r>
      <w:r w:rsidR="008E7DCB">
        <w:rPr>
          <w:i/>
        </w:rPr>
        <w:t xml:space="preserve">Figure </w:t>
      </w:r>
      <w:r w:rsidR="000F0E76">
        <w:rPr>
          <w:i/>
        </w:rPr>
        <w:t>10</w:t>
      </w:r>
      <w:r w:rsidR="008E7DCB">
        <w:rPr>
          <w:i/>
        </w:rPr>
        <w:t xml:space="preserve"> </w:t>
      </w:r>
      <w:r w:rsidR="008E7DCB">
        <w:t xml:space="preserve">demonstrates a fully solved Sudoku Puzzle. </w:t>
      </w:r>
    </w:p>
    <w:p w14:paraId="1E3CA1AA" w14:textId="77777777" w:rsidR="008E7DCB" w:rsidRDefault="008E7DCB" w:rsidP="00543974">
      <w:pPr>
        <w:spacing w:line="276" w:lineRule="auto"/>
        <w:ind w:firstLine="0"/>
        <w:jc w:val="both"/>
      </w:pPr>
    </w:p>
    <w:p w14:paraId="1712C297" w14:textId="77777777" w:rsidR="008E7DCB" w:rsidRDefault="008E7DCB" w:rsidP="00543974">
      <w:pPr>
        <w:spacing w:line="276" w:lineRule="auto"/>
        <w:ind w:firstLine="0"/>
        <w:jc w:val="both"/>
      </w:pPr>
    </w:p>
    <w:p w14:paraId="03F04142" w14:textId="77777777" w:rsidR="000F0E76" w:rsidRDefault="000F0E76" w:rsidP="00543974">
      <w:pPr>
        <w:spacing w:line="276" w:lineRule="auto"/>
        <w:ind w:firstLine="0"/>
        <w:jc w:val="both"/>
      </w:pPr>
    </w:p>
    <w:p w14:paraId="343AF9B7" w14:textId="77777777" w:rsidR="00311615" w:rsidRDefault="00311615" w:rsidP="00543974">
      <w:pPr>
        <w:spacing w:line="276" w:lineRule="auto"/>
        <w:ind w:firstLine="0"/>
        <w:jc w:val="both"/>
      </w:pPr>
    </w:p>
    <w:p w14:paraId="454A79A7" w14:textId="66DE7F8B" w:rsidR="00543974" w:rsidRDefault="008E7DCB" w:rsidP="00543974">
      <w:pPr>
        <w:spacing w:line="276" w:lineRule="auto"/>
        <w:ind w:firstLine="0"/>
        <w:jc w:val="both"/>
      </w:pPr>
      <w:r>
        <w:lastRenderedPageBreak/>
        <w:t>On the other hand, for the videos, the results of the AR were also nice but the recognition was worse. Due to the quality and hardness of the video, the accuracy was not that good most of the times. The difficulties I faced while developing the AR part on the videos is the rotation of the camera. I have failed handling the rotation. There were some other times where the puzzle’s boundaries are left out of screen and these also prevented me to draw the Sudoku. However, I think the main problem is that the digit recognition was not that good on the videos as it was in the images. I think</w:t>
      </w:r>
      <w:proofErr w:type="gramStart"/>
      <w:r>
        <w:t>,</w:t>
      </w:r>
      <w:proofErr w:type="gramEnd"/>
      <w:r>
        <w:t xml:space="preserve"> if the video quality was better and camera was stationary while detecting the Sudoku and recognizing the digits, my algorithm would perform better and solving the Sudoku puzzles on videos. An example Sudoku solution in video frames can be seen in both </w:t>
      </w:r>
      <w:r>
        <w:rPr>
          <w:i/>
        </w:rPr>
        <w:t xml:space="preserve">Figure </w:t>
      </w:r>
      <w:r w:rsidR="000F0E76">
        <w:rPr>
          <w:i/>
        </w:rPr>
        <w:t>11</w:t>
      </w:r>
      <w:r>
        <w:rPr>
          <w:i/>
        </w:rPr>
        <w:t xml:space="preserve"> </w:t>
      </w:r>
      <w:r>
        <w:t xml:space="preserve">and </w:t>
      </w:r>
      <w:r>
        <w:rPr>
          <w:i/>
        </w:rPr>
        <w:t xml:space="preserve">Figure </w:t>
      </w:r>
      <w:r w:rsidR="000F0E76">
        <w:rPr>
          <w:i/>
        </w:rPr>
        <w:t>12</w:t>
      </w:r>
      <w:r>
        <w:t xml:space="preserve">. Although the recognition and the solution </w:t>
      </w:r>
      <w:proofErr w:type="gramStart"/>
      <w:r>
        <w:t>is</w:t>
      </w:r>
      <w:proofErr w:type="gramEnd"/>
      <w:r>
        <w:t xml:space="preserve"> not that good, I think the </w:t>
      </w:r>
      <w:r w:rsidR="001748DE">
        <w:t>AR part looks fine most of the times.</w:t>
      </w:r>
    </w:p>
    <w:p w14:paraId="42240B68" w14:textId="69C729FC" w:rsidR="000F0E76" w:rsidRDefault="000F0E76" w:rsidP="00543974">
      <w:pPr>
        <w:spacing w:line="276" w:lineRule="auto"/>
        <w:ind w:firstLine="0"/>
        <w:jc w:val="both"/>
      </w:pPr>
    </w:p>
    <w:p w14:paraId="294D4640" w14:textId="4EAAF018" w:rsidR="001748DE" w:rsidRDefault="000F0E76" w:rsidP="00543974">
      <w:pPr>
        <w:spacing w:line="276" w:lineRule="auto"/>
        <w:ind w:firstLine="0"/>
        <w:jc w:val="both"/>
      </w:pPr>
      <w:r>
        <w:rPr>
          <w:noProof/>
          <w:lang w:eastAsia="en-US"/>
        </w:rPr>
        <w:drawing>
          <wp:anchor distT="0" distB="0" distL="114300" distR="114300" simplePos="0" relativeHeight="251737088" behindDoc="0" locked="0" layoutInCell="1" allowOverlap="1" wp14:anchorId="0707D4EA" wp14:editId="6870F97D">
            <wp:simplePos x="0" y="0"/>
            <wp:positionH relativeFrom="margin">
              <wp:align>right</wp:align>
            </wp:positionH>
            <wp:positionV relativeFrom="paragraph">
              <wp:posOffset>156210</wp:posOffset>
            </wp:positionV>
            <wp:extent cx="2867660" cy="2628900"/>
            <wp:effectExtent l="0" t="0" r="2540" b="12700"/>
            <wp:wrapSquare wrapText="bothSides"/>
            <wp:docPr id="27" name="Picture 27" descr="Macintosh HD:Users:batuhan:Desktop:Screen Shot 2018-01-13 at 23.3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atuhan:Desktop:Screen Shot 2018-01-13 at 23.32.0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766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39136" behindDoc="0" locked="0" layoutInCell="1" allowOverlap="1" wp14:anchorId="74E32D0D" wp14:editId="4A4453B8">
                <wp:simplePos x="0" y="0"/>
                <wp:positionH relativeFrom="column">
                  <wp:posOffset>0</wp:posOffset>
                </wp:positionH>
                <wp:positionV relativeFrom="paragraph">
                  <wp:posOffset>2842260</wp:posOffset>
                </wp:positionV>
                <wp:extent cx="2601595" cy="28765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601595"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CF83C5D" w14:textId="7EAFF5E1" w:rsidR="0095551E" w:rsidRPr="000F0E76" w:rsidRDefault="0095551E" w:rsidP="000F0E76">
                            <w:pPr>
                              <w:pStyle w:val="Caption"/>
                              <w:jc w:val="center"/>
                              <w:rPr>
                                <w:noProof/>
                                <w:color w:val="7F7F7F" w:themeColor="text2" w:themeTint="80"/>
                                <w:lang w:eastAsia="en-US"/>
                              </w:rPr>
                            </w:pPr>
                            <w:r w:rsidRPr="000F0E76">
                              <w:rPr>
                                <w:color w:val="7F7F7F" w:themeColor="text2" w:themeTint="80"/>
                              </w:rPr>
                              <w:t xml:space="preserve">Figure </w:t>
                            </w:r>
                            <w:r>
                              <w:rPr>
                                <w:color w:val="7F7F7F" w:themeColor="text2" w:themeTint="80"/>
                              </w:rPr>
                              <w:t>9</w:t>
                            </w:r>
                            <w:r w:rsidRPr="000F0E76">
                              <w:rPr>
                                <w:color w:val="7F7F7F" w:themeColor="text2" w:themeTint="80"/>
                              </w:rPr>
                              <w:t>: Incorrect Sudoku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35" type="#_x0000_t202" style="position:absolute;left:0;text-align:left;margin-left:0;margin-top:223.8pt;width:204.85pt;height:22.6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" stroked="f">
                <v:textbox style="mso-fit-shape-to-text:t" inset="0,0,0,0">
                  <w:txbxContent>
                    <w:p w14:paraId="5CF83C5D" w14:textId="7EAFF5E1" w:rsidR="0095551E" w:rsidRPr="000F0E76" w:rsidRDefault="0095551E" w:rsidP="000F0E76">
                      <w:pPr>
                        <w:pStyle w:val="Caption"/>
                        <w:jc w:val="center"/>
                        <w:rPr>
                          <w:noProof/>
                          <w:color w:val="7F7F7F" w:themeColor="text2" w:themeTint="80"/>
                          <w:lang w:eastAsia="en-US"/>
                        </w:rPr>
                      </w:pPr>
                      <w:r w:rsidRPr="000F0E76">
                        <w:rPr>
                          <w:color w:val="7F7F7F" w:themeColor="text2" w:themeTint="80"/>
                        </w:rPr>
                        <w:t xml:space="preserve">Figure </w:t>
                      </w:r>
                      <w:r>
                        <w:rPr>
                          <w:color w:val="7F7F7F" w:themeColor="text2" w:themeTint="80"/>
                        </w:rPr>
                        <w:t>9</w:t>
                      </w:r>
                      <w:r w:rsidRPr="000F0E76">
                        <w:rPr>
                          <w:color w:val="7F7F7F" w:themeColor="text2" w:themeTint="80"/>
                        </w:rPr>
                        <w:t>: Incorrect Sudoku Solution</w:t>
                      </w:r>
                    </w:p>
                  </w:txbxContent>
                </v:textbox>
                <w10:wrap type="square"/>
              </v:shape>
            </w:pict>
          </mc:Fallback>
        </mc:AlternateContent>
      </w:r>
      <w:r>
        <w:rPr>
          <w:noProof/>
          <w:lang w:eastAsia="en-US"/>
        </w:rPr>
        <w:drawing>
          <wp:anchor distT="0" distB="0" distL="114300" distR="114300" simplePos="0" relativeHeight="251727872" behindDoc="0" locked="0" layoutInCell="1" allowOverlap="1" wp14:anchorId="591408A3" wp14:editId="19F85A50">
            <wp:simplePos x="0" y="0"/>
            <wp:positionH relativeFrom="margin">
              <wp:align>left</wp:align>
            </wp:positionH>
            <wp:positionV relativeFrom="paragraph">
              <wp:posOffset>156210</wp:posOffset>
            </wp:positionV>
            <wp:extent cx="2601595" cy="2628900"/>
            <wp:effectExtent l="0" t="0" r="0" b="12700"/>
            <wp:wrapSquare wrapText="bothSides"/>
            <wp:docPr id="22" name="Picture 22" descr="Macintosh HD:Users:batuhan:Desktop:Screen Shot 2018-01-13 at 23.1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atuhan:Desktop:Screen Shot 2018-01-13 at 23.17.3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1595"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C83B88" w14:textId="4CC782DE" w:rsidR="001748DE" w:rsidRPr="008E7DCB" w:rsidRDefault="001748DE" w:rsidP="00543974">
      <w:pPr>
        <w:spacing w:line="276" w:lineRule="auto"/>
        <w:ind w:firstLine="0"/>
        <w:jc w:val="both"/>
        <w:rPr>
          <w:b/>
          <w:sz w:val="32"/>
          <w:szCs w:val="32"/>
        </w:rPr>
      </w:pPr>
    </w:p>
    <w:p w14:paraId="683376FE" w14:textId="77777777" w:rsidR="00A82A49" w:rsidRDefault="00A82A49" w:rsidP="00CB19A8">
      <w:pPr>
        <w:spacing w:line="276" w:lineRule="auto"/>
        <w:ind w:firstLine="0"/>
        <w:jc w:val="both"/>
      </w:pPr>
    </w:p>
    <w:p w14:paraId="69E4C97F" w14:textId="761C3F1B" w:rsidR="00132C0D" w:rsidRDefault="00132C0D" w:rsidP="00CB19A8">
      <w:pPr>
        <w:spacing w:line="276" w:lineRule="auto"/>
        <w:ind w:firstLine="0"/>
        <w:jc w:val="both"/>
      </w:pPr>
    </w:p>
    <w:p w14:paraId="09130853" w14:textId="77777777" w:rsidR="00132C0D" w:rsidRDefault="00132C0D" w:rsidP="00CB19A8">
      <w:pPr>
        <w:spacing w:line="276" w:lineRule="auto"/>
        <w:ind w:firstLine="0"/>
        <w:jc w:val="both"/>
      </w:pPr>
    </w:p>
    <w:p w14:paraId="3304452A" w14:textId="77777777" w:rsidR="000F0E76" w:rsidRDefault="000F0E76" w:rsidP="00CB19A8">
      <w:pPr>
        <w:spacing w:line="276" w:lineRule="auto"/>
        <w:ind w:firstLine="0"/>
        <w:jc w:val="both"/>
      </w:pPr>
    </w:p>
    <w:p w14:paraId="45DE1AF9" w14:textId="77777777" w:rsidR="000F0E76" w:rsidRDefault="000F0E76" w:rsidP="00CB19A8">
      <w:pPr>
        <w:spacing w:line="276" w:lineRule="auto"/>
        <w:ind w:firstLine="0"/>
        <w:jc w:val="both"/>
      </w:pPr>
    </w:p>
    <w:p w14:paraId="74BD9D91" w14:textId="77777777" w:rsidR="000F0E76" w:rsidRDefault="000F0E76" w:rsidP="00CB19A8">
      <w:pPr>
        <w:spacing w:line="276" w:lineRule="auto"/>
        <w:ind w:firstLine="0"/>
        <w:jc w:val="both"/>
      </w:pPr>
    </w:p>
    <w:p w14:paraId="2952BF16" w14:textId="77777777" w:rsidR="000F0E76" w:rsidRDefault="000F0E76" w:rsidP="00CB19A8">
      <w:pPr>
        <w:spacing w:line="276" w:lineRule="auto"/>
        <w:ind w:firstLine="0"/>
        <w:jc w:val="both"/>
      </w:pPr>
    </w:p>
    <w:p w14:paraId="667968C3" w14:textId="77777777" w:rsidR="000F0E76" w:rsidRDefault="000F0E76" w:rsidP="00CB19A8">
      <w:pPr>
        <w:spacing w:line="276" w:lineRule="auto"/>
        <w:ind w:firstLine="0"/>
        <w:jc w:val="both"/>
      </w:pPr>
    </w:p>
    <w:p w14:paraId="5AB4DC67" w14:textId="77777777" w:rsidR="000F0E76" w:rsidRDefault="000F0E76" w:rsidP="00CB19A8">
      <w:pPr>
        <w:spacing w:line="276" w:lineRule="auto"/>
        <w:ind w:firstLine="0"/>
        <w:jc w:val="both"/>
      </w:pPr>
    </w:p>
    <w:p w14:paraId="677833E8" w14:textId="77777777" w:rsidR="000F0E76" w:rsidRDefault="000F0E76" w:rsidP="00CB19A8">
      <w:pPr>
        <w:spacing w:line="276" w:lineRule="auto"/>
        <w:ind w:firstLine="0"/>
        <w:jc w:val="both"/>
      </w:pPr>
    </w:p>
    <w:p w14:paraId="096C38FB" w14:textId="129204D1" w:rsidR="000F0E76" w:rsidRDefault="000F0E76" w:rsidP="00CB19A8">
      <w:pPr>
        <w:spacing w:line="276" w:lineRule="auto"/>
        <w:ind w:firstLine="0"/>
        <w:jc w:val="both"/>
      </w:pPr>
    </w:p>
    <w:p w14:paraId="17D2A5AA" w14:textId="0EC9A2A3" w:rsidR="000F0E76" w:rsidRDefault="000F0E76" w:rsidP="00CB19A8">
      <w:pPr>
        <w:spacing w:line="276" w:lineRule="auto"/>
        <w:ind w:firstLine="0"/>
        <w:jc w:val="both"/>
      </w:pPr>
      <w:r>
        <w:rPr>
          <w:noProof/>
          <w:lang w:eastAsia="en-US"/>
        </w:rPr>
        <mc:AlternateContent>
          <mc:Choice Requires="wps">
            <w:drawing>
              <wp:anchor distT="0" distB="0" distL="114300" distR="114300" simplePos="0" relativeHeight="251741184" behindDoc="0" locked="0" layoutInCell="1" allowOverlap="1" wp14:anchorId="75CB1E87" wp14:editId="3600BA4C">
                <wp:simplePos x="0" y="0"/>
                <wp:positionH relativeFrom="column">
                  <wp:posOffset>357505</wp:posOffset>
                </wp:positionH>
                <wp:positionV relativeFrom="paragraph">
                  <wp:posOffset>155575</wp:posOffset>
                </wp:positionV>
                <wp:extent cx="2867660" cy="285750"/>
                <wp:effectExtent l="0" t="0" r="2540" b="0"/>
                <wp:wrapSquare wrapText="bothSides"/>
                <wp:docPr id="29" name="Text Box 29"/>
                <wp:cNvGraphicFramePr/>
                <a:graphic xmlns:a="http://schemas.openxmlformats.org/drawingml/2006/main">
                  <a:graphicData uri="http://schemas.microsoft.com/office/word/2010/wordprocessingShape">
                    <wps:wsp>
                      <wps:cNvSpPr txBox="1"/>
                      <wps:spPr>
                        <a:xfrm>
                          <a:off x="0" y="0"/>
                          <a:ext cx="2867660" cy="2857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A8CF176" w14:textId="3926B985" w:rsidR="0095551E" w:rsidRPr="000F0E76" w:rsidRDefault="0095551E" w:rsidP="000F0E76">
                            <w:pPr>
                              <w:pStyle w:val="Caption"/>
                              <w:jc w:val="center"/>
                              <w:rPr>
                                <w:noProof/>
                                <w:color w:val="7F7F7F" w:themeColor="text2" w:themeTint="80"/>
                                <w:lang w:eastAsia="en-US"/>
                              </w:rPr>
                            </w:pPr>
                            <w:r w:rsidRPr="000F0E76">
                              <w:rPr>
                                <w:color w:val="7F7F7F" w:themeColor="text2" w:themeTint="80"/>
                              </w:rPr>
                              <w:t xml:space="preserve">Figure </w:t>
                            </w:r>
                            <w:r>
                              <w:rPr>
                                <w:color w:val="7F7F7F" w:themeColor="text2" w:themeTint="80"/>
                              </w:rPr>
                              <w:t>10</w:t>
                            </w:r>
                            <w:r w:rsidRPr="000F0E76">
                              <w:rPr>
                                <w:color w:val="7F7F7F" w:themeColor="text2" w:themeTint="80"/>
                              </w:rPr>
                              <w:t xml:space="preserve">: </w:t>
                            </w:r>
                            <w:r>
                              <w:rPr>
                                <w:color w:val="7F7F7F" w:themeColor="text2" w:themeTint="80"/>
                              </w:rPr>
                              <w:t>Correct</w:t>
                            </w:r>
                            <w:r w:rsidRPr="000F0E76">
                              <w:rPr>
                                <w:color w:val="7F7F7F" w:themeColor="text2" w:themeTint="80"/>
                              </w:rPr>
                              <w:t xml:space="preserve"> Sudoku Solution</w:t>
                            </w:r>
                          </w:p>
                          <w:p w14:paraId="52152E90" w14:textId="31F2CC1B" w:rsidR="0095551E" w:rsidRPr="009D52B4" w:rsidRDefault="0095551E" w:rsidP="000F0E76">
                            <w:pPr>
                              <w:pStyle w:val="Caption"/>
                              <w:rPr>
                                <w:noProof/>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 o:spid="_x0000_s1036" type="#_x0000_t202" style="position:absolute;left:0;text-align:left;margin-left:28.15pt;margin-top:12.25pt;width:225.8pt;height:2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" stroked="f">
                <v:textbox inset="0,0,0,0">
                  <w:txbxContent>
                    <w:p w14:paraId="4A8CF176" w14:textId="3926B985" w:rsidR="0095551E" w:rsidRPr="000F0E76" w:rsidRDefault="0095551E" w:rsidP="000F0E76">
                      <w:pPr>
                        <w:pStyle w:val="Caption"/>
                        <w:jc w:val="center"/>
                        <w:rPr>
                          <w:noProof/>
                          <w:color w:val="7F7F7F" w:themeColor="text2" w:themeTint="80"/>
                          <w:lang w:eastAsia="en-US"/>
                        </w:rPr>
                      </w:pPr>
                      <w:r w:rsidRPr="000F0E76">
                        <w:rPr>
                          <w:color w:val="7F7F7F" w:themeColor="text2" w:themeTint="80"/>
                        </w:rPr>
                        <w:t xml:space="preserve">Figure </w:t>
                      </w:r>
                      <w:r>
                        <w:rPr>
                          <w:color w:val="7F7F7F" w:themeColor="text2" w:themeTint="80"/>
                        </w:rPr>
                        <w:t>10</w:t>
                      </w:r>
                      <w:r w:rsidRPr="000F0E76">
                        <w:rPr>
                          <w:color w:val="7F7F7F" w:themeColor="text2" w:themeTint="80"/>
                        </w:rPr>
                        <w:t xml:space="preserve">: </w:t>
                      </w:r>
                      <w:r>
                        <w:rPr>
                          <w:color w:val="7F7F7F" w:themeColor="text2" w:themeTint="80"/>
                        </w:rPr>
                        <w:t>Correct</w:t>
                      </w:r>
                      <w:r w:rsidRPr="000F0E76">
                        <w:rPr>
                          <w:color w:val="7F7F7F" w:themeColor="text2" w:themeTint="80"/>
                        </w:rPr>
                        <w:t xml:space="preserve"> Sudoku Solution</w:t>
                      </w:r>
                    </w:p>
                    <w:p w14:paraId="52152E90" w14:textId="31F2CC1B" w:rsidR="0095551E" w:rsidRPr="009D52B4" w:rsidRDefault="0095551E" w:rsidP="000F0E76">
                      <w:pPr>
                        <w:pStyle w:val="Caption"/>
                        <w:rPr>
                          <w:noProof/>
                          <w:lang w:eastAsia="en-US"/>
                        </w:rPr>
                      </w:pPr>
                    </w:p>
                  </w:txbxContent>
                </v:textbox>
                <w10:wrap type="square"/>
              </v:shape>
            </w:pict>
          </mc:Fallback>
        </mc:AlternateContent>
      </w:r>
    </w:p>
    <w:p w14:paraId="072A323E" w14:textId="77777777" w:rsidR="000F0E76" w:rsidRDefault="000F0E76" w:rsidP="00CB19A8">
      <w:pPr>
        <w:spacing w:line="276" w:lineRule="auto"/>
        <w:ind w:firstLine="0"/>
        <w:jc w:val="both"/>
      </w:pPr>
    </w:p>
    <w:p w14:paraId="78D632F0" w14:textId="0FE6B4C0" w:rsidR="000F0E76" w:rsidRDefault="000F0E76" w:rsidP="00CB19A8">
      <w:pPr>
        <w:spacing w:line="276" w:lineRule="auto"/>
        <w:ind w:firstLine="0"/>
        <w:jc w:val="both"/>
      </w:pPr>
    </w:p>
    <w:p w14:paraId="4C6D06CA" w14:textId="67AD5EA4" w:rsidR="000F0E76" w:rsidRDefault="000F0E76" w:rsidP="00CB19A8">
      <w:pPr>
        <w:spacing w:line="276" w:lineRule="auto"/>
        <w:ind w:firstLine="0"/>
        <w:jc w:val="both"/>
      </w:pPr>
    </w:p>
    <w:p w14:paraId="0DAA58EA" w14:textId="644A35A3" w:rsidR="000F0E76" w:rsidRDefault="000F0E76" w:rsidP="00CB19A8">
      <w:pPr>
        <w:spacing w:line="276" w:lineRule="auto"/>
        <w:ind w:firstLine="0"/>
        <w:jc w:val="both"/>
      </w:pPr>
    </w:p>
    <w:p w14:paraId="5B21C134" w14:textId="77777777" w:rsidR="000F0E76" w:rsidRDefault="000F0E76" w:rsidP="00CB19A8">
      <w:pPr>
        <w:spacing w:line="276" w:lineRule="auto"/>
        <w:ind w:firstLine="0"/>
        <w:jc w:val="both"/>
      </w:pPr>
    </w:p>
    <w:p w14:paraId="38FDCA92" w14:textId="77777777" w:rsidR="000F0E76" w:rsidRDefault="000F0E76" w:rsidP="00CB19A8">
      <w:pPr>
        <w:spacing w:line="276" w:lineRule="auto"/>
        <w:ind w:firstLine="0"/>
        <w:jc w:val="both"/>
      </w:pPr>
    </w:p>
    <w:p w14:paraId="7B512557" w14:textId="77777777" w:rsidR="000F0E76" w:rsidRDefault="000F0E76" w:rsidP="00CB19A8">
      <w:pPr>
        <w:spacing w:line="276" w:lineRule="auto"/>
        <w:ind w:firstLine="0"/>
        <w:jc w:val="both"/>
      </w:pPr>
    </w:p>
    <w:p w14:paraId="731286CB" w14:textId="77777777" w:rsidR="000F0E76" w:rsidRDefault="000F0E76" w:rsidP="00CB19A8">
      <w:pPr>
        <w:spacing w:line="276" w:lineRule="auto"/>
        <w:ind w:firstLine="0"/>
        <w:jc w:val="both"/>
      </w:pPr>
    </w:p>
    <w:p w14:paraId="28CA1441" w14:textId="77777777" w:rsidR="000F0E76" w:rsidRDefault="000F0E76" w:rsidP="00CB19A8">
      <w:pPr>
        <w:spacing w:line="276" w:lineRule="auto"/>
        <w:ind w:firstLine="0"/>
        <w:jc w:val="both"/>
      </w:pPr>
    </w:p>
    <w:p w14:paraId="6B77DADA" w14:textId="77777777" w:rsidR="000F0E76" w:rsidRDefault="000F0E76" w:rsidP="00CB19A8">
      <w:pPr>
        <w:spacing w:line="276" w:lineRule="auto"/>
        <w:ind w:firstLine="0"/>
        <w:jc w:val="both"/>
      </w:pPr>
    </w:p>
    <w:p w14:paraId="7013C3D8" w14:textId="138E9838" w:rsidR="000F0E76" w:rsidRDefault="000F0E76" w:rsidP="00CB19A8">
      <w:pPr>
        <w:spacing w:line="276" w:lineRule="auto"/>
        <w:ind w:firstLine="0"/>
        <w:jc w:val="both"/>
      </w:pPr>
    </w:p>
    <w:p w14:paraId="414D2FFA" w14:textId="77777777" w:rsidR="000F0E76" w:rsidRDefault="000F0E76" w:rsidP="00CB19A8">
      <w:pPr>
        <w:spacing w:line="276" w:lineRule="auto"/>
        <w:ind w:firstLine="0"/>
        <w:jc w:val="both"/>
      </w:pPr>
    </w:p>
    <w:p w14:paraId="4936630F" w14:textId="77777777" w:rsidR="000F0E76" w:rsidRDefault="000F0E76" w:rsidP="00CB19A8">
      <w:pPr>
        <w:spacing w:line="276" w:lineRule="auto"/>
        <w:ind w:firstLine="0"/>
        <w:jc w:val="both"/>
      </w:pPr>
    </w:p>
    <w:p w14:paraId="46831D1A" w14:textId="7578F23E" w:rsidR="000F0E76" w:rsidRDefault="000F0E76" w:rsidP="00CB19A8">
      <w:pPr>
        <w:spacing w:line="276" w:lineRule="auto"/>
        <w:ind w:firstLine="0"/>
        <w:jc w:val="both"/>
      </w:pPr>
    </w:p>
    <w:p w14:paraId="2F004271" w14:textId="1BE656BF" w:rsidR="000F0E76" w:rsidRDefault="00311615" w:rsidP="00CB19A8">
      <w:pPr>
        <w:spacing w:line="276" w:lineRule="auto"/>
        <w:ind w:firstLine="0"/>
        <w:jc w:val="both"/>
      </w:pPr>
      <w:r>
        <w:rPr>
          <w:noProof/>
          <w:lang w:eastAsia="en-US"/>
        </w:rPr>
        <w:lastRenderedPageBreak/>
        <w:drawing>
          <wp:anchor distT="0" distB="0" distL="114300" distR="114300" simplePos="0" relativeHeight="251742208" behindDoc="0" locked="0" layoutInCell="1" allowOverlap="1" wp14:anchorId="2ECD1136" wp14:editId="3F34EC19">
            <wp:simplePos x="0" y="0"/>
            <wp:positionH relativeFrom="margin">
              <wp:align>center</wp:align>
            </wp:positionH>
            <wp:positionV relativeFrom="paragraph">
              <wp:posOffset>-343535</wp:posOffset>
            </wp:positionV>
            <wp:extent cx="2971800" cy="3488690"/>
            <wp:effectExtent l="0" t="0" r="0" b="0"/>
            <wp:wrapSquare wrapText="bothSides"/>
            <wp:docPr id="30" name="Picture 30" descr="Macintosh HD:Users:batuhan:Desktop:Screen Shot 2018-01-13 at 23.3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atuhan:Desktop:Screen Shot 2018-01-13 at 23.37.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800" cy="3488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01B448" w14:textId="4BD66136" w:rsidR="000F0E76" w:rsidRDefault="000F0E76" w:rsidP="00CB19A8">
      <w:pPr>
        <w:spacing w:line="276" w:lineRule="auto"/>
        <w:ind w:firstLine="0"/>
        <w:jc w:val="both"/>
      </w:pPr>
    </w:p>
    <w:p w14:paraId="346DEFB8" w14:textId="2F254322" w:rsidR="000F0E76" w:rsidRDefault="000F0E76" w:rsidP="00CB19A8">
      <w:pPr>
        <w:spacing w:line="276" w:lineRule="auto"/>
        <w:ind w:firstLine="0"/>
        <w:jc w:val="both"/>
      </w:pPr>
    </w:p>
    <w:p w14:paraId="78923D35" w14:textId="77777777" w:rsidR="000F0E76" w:rsidRDefault="000F0E76" w:rsidP="00CB19A8">
      <w:pPr>
        <w:spacing w:line="276" w:lineRule="auto"/>
        <w:ind w:firstLine="0"/>
        <w:jc w:val="both"/>
      </w:pPr>
    </w:p>
    <w:p w14:paraId="1D431284" w14:textId="5792B35F" w:rsidR="000F0E76" w:rsidRDefault="000F0E76" w:rsidP="00CB19A8">
      <w:pPr>
        <w:spacing w:line="276" w:lineRule="auto"/>
        <w:ind w:firstLine="0"/>
        <w:jc w:val="both"/>
      </w:pPr>
    </w:p>
    <w:p w14:paraId="312A19F6" w14:textId="5A127341" w:rsidR="000F0E76" w:rsidRDefault="000F0E76" w:rsidP="00CB19A8">
      <w:pPr>
        <w:spacing w:line="276" w:lineRule="auto"/>
        <w:ind w:firstLine="0"/>
        <w:jc w:val="both"/>
      </w:pPr>
    </w:p>
    <w:p w14:paraId="3732BB33" w14:textId="71E1AD00" w:rsidR="000F0E76" w:rsidRDefault="000F0E76" w:rsidP="00CB19A8">
      <w:pPr>
        <w:spacing w:line="276" w:lineRule="auto"/>
        <w:ind w:firstLine="0"/>
        <w:jc w:val="both"/>
      </w:pPr>
    </w:p>
    <w:p w14:paraId="7C2839E3" w14:textId="78A9F69E" w:rsidR="000F0E76" w:rsidRDefault="000F0E76" w:rsidP="00CB19A8">
      <w:pPr>
        <w:spacing w:line="276" w:lineRule="auto"/>
        <w:ind w:firstLine="0"/>
        <w:jc w:val="both"/>
      </w:pPr>
    </w:p>
    <w:p w14:paraId="2E41C3DC" w14:textId="77777777" w:rsidR="000F0E76" w:rsidRDefault="000F0E76" w:rsidP="00CB19A8">
      <w:pPr>
        <w:spacing w:line="276" w:lineRule="auto"/>
        <w:ind w:firstLine="0"/>
        <w:jc w:val="both"/>
      </w:pPr>
    </w:p>
    <w:p w14:paraId="2C039548" w14:textId="77777777" w:rsidR="000F0E76" w:rsidRDefault="000F0E76" w:rsidP="00CB19A8">
      <w:pPr>
        <w:spacing w:line="276" w:lineRule="auto"/>
        <w:ind w:firstLine="0"/>
        <w:jc w:val="both"/>
      </w:pPr>
    </w:p>
    <w:p w14:paraId="2082B423" w14:textId="77777777" w:rsidR="000F0E76" w:rsidRDefault="000F0E76" w:rsidP="00CB19A8">
      <w:pPr>
        <w:spacing w:line="276" w:lineRule="auto"/>
        <w:ind w:firstLine="0"/>
        <w:jc w:val="both"/>
      </w:pPr>
      <w:bookmarkStart w:id="0" w:name="_GoBack"/>
      <w:bookmarkEnd w:id="0"/>
    </w:p>
    <w:p w14:paraId="51457968" w14:textId="77777777" w:rsidR="000F0E76" w:rsidRDefault="000F0E76" w:rsidP="00CB19A8">
      <w:pPr>
        <w:spacing w:line="276" w:lineRule="auto"/>
        <w:ind w:firstLine="0"/>
        <w:jc w:val="both"/>
      </w:pPr>
    </w:p>
    <w:p w14:paraId="714F6AB0" w14:textId="77777777" w:rsidR="000F0E76" w:rsidRDefault="000F0E76" w:rsidP="00CB19A8">
      <w:pPr>
        <w:spacing w:line="276" w:lineRule="auto"/>
        <w:ind w:firstLine="0"/>
        <w:jc w:val="both"/>
      </w:pPr>
    </w:p>
    <w:p w14:paraId="0EBCCEF6" w14:textId="77777777" w:rsidR="000F0E76" w:rsidRDefault="000F0E76" w:rsidP="00CB19A8">
      <w:pPr>
        <w:spacing w:line="276" w:lineRule="auto"/>
        <w:ind w:firstLine="0"/>
        <w:jc w:val="both"/>
      </w:pPr>
    </w:p>
    <w:p w14:paraId="7C5C71EE" w14:textId="232C94F4" w:rsidR="000F0E76" w:rsidRDefault="000F0E76" w:rsidP="00CB19A8">
      <w:pPr>
        <w:spacing w:line="276" w:lineRule="auto"/>
        <w:ind w:firstLine="0"/>
        <w:jc w:val="both"/>
      </w:pPr>
    </w:p>
    <w:p w14:paraId="018BAB01" w14:textId="6FF8226E" w:rsidR="000F0E76" w:rsidRDefault="00311615" w:rsidP="00CB19A8">
      <w:pPr>
        <w:spacing w:line="276" w:lineRule="auto"/>
        <w:ind w:firstLine="0"/>
        <w:jc w:val="both"/>
      </w:pPr>
      <w:r>
        <w:rPr>
          <w:noProof/>
          <w:lang w:eastAsia="en-US"/>
        </w:rPr>
        <mc:AlternateContent>
          <mc:Choice Requires="wps">
            <w:drawing>
              <wp:anchor distT="0" distB="0" distL="114300" distR="114300" simplePos="0" relativeHeight="251745280" behindDoc="0" locked="0" layoutInCell="1" allowOverlap="1" wp14:anchorId="692429B7" wp14:editId="3C591B22">
                <wp:simplePos x="0" y="0"/>
                <wp:positionH relativeFrom="margin">
                  <wp:align>center</wp:align>
                </wp:positionH>
                <wp:positionV relativeFrom="paragraph">
                  <wp:posOffset>177165</wp:posOffset>
                </wp:positionV>
                <wp:extent cx="2971800" cy="28765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971800"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1A86450" w14:textId="3DFB17B3" w:rsidR="005B443D" w:rsidRPr="005B443D" w:rsidRDefault="005B443D" w:rsidP="005B443D">
                            <w:pPr>
                              <w:pStyle w:val="Caption"/>
                              <w:jc w:val="center"/>
                              <w:rPr>
                                <w:noProof/>
                                <w:color w:val="7F7F7F" w:themeColor="text2" w:themeTint="80"/>
                                <w:lang w:eastAsia="en-US"/>
                              </w:rPr>
                            </w:pPr>
                            <w:r>
                              <w:rPr>
                                <w:color w:val="7F7F7F" w:themeColor="text2" w:themeTint="80"/>
                              </w:rPr>
                              <w:t>Figure 11: Solution of Sudoku Puzzle on test-08.mp4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 o:spid="_x0000_s1037" type="#_x0000_t202" style="position:absolute;left:0;text-align:left;margin-left:0;margin-top:13.95pt;width:234pt;height:22.65pt;z-index:251745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" stroked="f">
                <v:textbox style="mso-fit-shape-to-text:t" inset="0,0,0,0">
                  <w:txbxContent>
                    <w:p w14:paraId="11A86450" w14:textId="3DFB17B3" w:rsidR="005B443D" w:rsidRPr="005B443D" w:rsidRDefault="005B443D" w:rsidP="005B443D">
                      <w:pPr>
                        <w:pStyle w:val="Caption"/>
                        <w:jc w:val="center"/>
                        <w:rPr>
                          <w:noProof/>
                          <w:color w:val="7F7F7F" w:themeColor="text2" w:themeTint="80"/>
                          <w:lang w:eastAsia="en-US"/>
                        </w:rPr>
                      </w:pPr>
                      <w:r>
                        <w:rPr>
                          <w:color w:val="7F7F7F" w:themeColor="text2" w:themeTint="80"/>
                        </w:rPr>
                        <w:t>Figure 11: Solution of Sudoku Puzzle on test-08.mp4</w:t>
                      </w:r>
                    </w:p>
                  </w:txbxContent>
                </v:textbox>
                <w10:wrap type="square" anchorx="margin"/>
              </v:shape>
            </w:pict>
          </mc:Fallback>
        </mc:AlternateContent>
      </w:r>
    </w:p>
    <w:p w14:paraId="662BFC6F" w14:textId="2858C130" w:rsidR="000F0E76" w:rsidRDefault="000F0E76" w:rsidP="00CB19A8">
      <w:pPr>
        <w:spacing w:line="276" w:lineRule="auto"/>
        <w:ind w:firstLine="0"/>
        <w:jc w:val="both"/>
      </w:pPr>
    </w:p>
    <w:p w14:paraId="40801B92" w14:textId="1100C5F7" w:rsidR="000F0E76" w:rsidRDefault="000F0E76" w:rsidP="00CB19A8">
      <w:pPr>
        <w:spacing w:line="276" w:lineRule="auto"/>
        <w:ind w:firstLine="0"/>
        <w:jc w:val="both"/>
      </w:pPr>
    </w:p>
    <w:p w14:paraId="0DAE8EE7" w14:textId="77777777" w:rsidR="000F0E76" w:rsidRDefault="000F0E76" w:rsidP="00CB19A8">
      <w:pPr>
        <w:spacing w:line="276" w:lineRule="auto"/>
        <w:ind w:firstLine="0"/>
        <w:jc w:val="both"/>
      </w:pPr>
    </w:p>
    <w:p w14:paraId="5998FE8C" w14:textId="77777777" w:rsidR="000F0E76" w:rsidRDefault="000F0E76" w:rsidP="00CB19A8">
      <w:pPr>
        <w:spacing w:line="276" w:lineRule="auto"/>
        <w:ind w:firstLine="0"/>
        <w:jc w:val="both"/>
      </w:pPr>
    </w:p>
    <w:p w14:paraId="5D6A2842" w14:textId="0C795138" w:rsidR="000F0E76" w:rsidRDefault="00311615" w:rsidP="00CB19A8">
      <w:pPr>
        <w:spacing w:line="276" w:lineRule="auto"/>
        <w:ind w:firstLine="0"/>
        <w:jc w:val="both"/>
      </w:pPr>
      <w:r>
        <w:rPr>
          <w:noProof/>
          <w:lang w:eastAsia="en-US"/>
        </w:rPr>
        <w:drawing>
          <wp:anchor distT="0" distB="0" distL="114300" distR="114300" simplePos="0" relativeHeight="251743232" behindDoc="0" locked="0" layoutInCell="1" allowOverlap="1" wp14:anchorId="7341AC60" wp14:editId="4DD0559B">
            <wp:simplePos x="0" y="0"/>
            <wp:positionH relativeFrom="margin">
              <wp:align>center</wp:align>
            </wp:positionH>
            <wp:positionV relativeFrom="paragraph">
              <wp:posOffset>84455</wp:posOffset>
            </wp:positionV>
            <wp:extent cx="3043555" cy="3429000"/>
            <wp:effectExtent l="0" t="0" r="4445" b="0"/>
            <wp:wrapSquare wrapText="bothSides"/>
            <wp:docPr id="31" name="Picture 31" descr="Macintosh HD:Users:batuhan:Desktop:Screen Shot 2018-01-13 at 23.3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atuhan:Desktop:Screen Shot 2018-01-13 at 23.37.2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3555"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75F4A" w14:textId="4961D111" w:rsidR="000F0E76" w:rsidRDefault="000F0E76" w:rsidP="00CB19A8">
      <w:pPr>
        <w:spacing w:line="276" w:lineRule="auto"/>
        <w:ind w:firstLine="0"/>
        <w:jc w:val="both"/>
      </w:pPr>
    </w:p>
    <w:p w14:paraId="662F88A0" w14:textId="77777777" w:rsidR="000F0E76" w:rsidRDefault="000F0E76" w:rsidP="00CB19A8">
      <w:pPr>
        <w:spacing w:line="276" w:lineRule="auto"/>
        <w:ind w:firstLine="0"/>
        <w:jc w:val="both"/>
      </w:pPr>
    </w:p>
    <w:p w14:paraId="48994DCC" w14:textId="77777777" w:rsidR="000F0E76" w:rsidRDefault="000F0E76" w:rsidP="00CB19A8">
      <w:pPr>
        <w:spacing w:line="276" w:lineRule="auto"/>
        <w:ind w:firstLine="0"/>
        <w:jc w:val="both"/>
      </w:pPr>
    </w:p>
    <w:p w14:paraId="3C4A65A0" w14:textId="77777777" w:rsidR="000F0E76" w:rsidRDefault="000F0E76" w:rsidP="00CB19A8">
      <w:pPr>
        <w:spacing w:line="276" w:lineRule="auto"/>
        <w:ind w:firstLine="0"/>
        <w:jc w:val="both"/>
      </w:pPr>
    </w:p>
    <w:p w14:paraId="0D296ECA" w14:textId="77777777" w:rsidR="000F0E76" w:rsidRDefault="000F0E76" w:rsidP="00CB19A8">
      <w:pPr>
        <w:spacing w:line="276" w:lineRule="auto"/>
        <w:ind w:firstLine="0"/>
        <w:jc w:val="both"/>
      </w:pPr>
    </w:p>
    <w:p w14:paraId="098BEFB0" w14:textId="77777777" w:rsidR="000F0E76" w:rsidRDefault="000F0E76" w:rsidP="00CB19A8">
      <w:pPr>
        <w:spacing w:line="276" w:lineRule="auto"/>
        <w:ind w:firstLine="0"/>
        <w:jc w:val="both"/>
      </w:pPr>
    </w:p>
    <w:p w14:paraId="5876DE2C" w14:textId="77777777" w:rsidR="000F0E76" w:rsidRDefault="000F0E76" w:rsidP="00CB19A8">
      <w:pPr>
        <w:spacing w:line="276" w:lineRule="auto"/>
        <w:ind w:firstLine="0"/>
        <w:jc w:val="both"/>
      </w:pPr>
    </w:p>
    <w:p w14:paraId="63361067" w14:textId="77777777" w:rsidR="000F0E76" w:rsidRDefault="000F0E76" w:rsidP="00CB19A8">
      <w:pPr>
        <w:spacing w:line="276" w:lineRule="auto"/>
        <w:ind w:firstLine="0"/>
        <w:jc w:val="both"/>
      </w:pPr>
    </w:p>
    <w:p w14:paraId="2C203821" w14:textId="77777777" w:rsidR="000F0E76" w:rsidRDefault="000F0E76" w:rsidP="00CB19A8">
      <w:pPr>
        <w:spacing w:line="276" w:lineRule="auto"/>
        <w:ind w:firstLine="0"/>
        <w:jc w:val="both"/>
      </w:pPr>
    </w:p>
    <w:p w14:paraId="6B16155D" w14:textId="77777777" w:rsidR="000F0E76" w:rsidRDefault="000F0E76" w:rsidP="00CB19A8">
      <w:pPr>
        <w:spacing w:line="276" w:lineRule="auto"/>
        <w:ind w:firstLine="0"/>
        <w:jc w:val="both"/>
      </w:pPr>
    </w:p>
    <w:p w14:paraId="493E86A6" w14:textId="77777777" w:rsidR="000F0E76" w:rsidRDefault="000F0E76" w:rsidP="00CB19A8">
      <w:pPr>
        <w:spacing w:line="276" w:lineRule="auto"/>
        <w:ind w:firstLine="0"/>
        <w:jc w:val="both"/>
      </w:pPr>
    </w:p>
    <w:p w14:paraId="7EC05D80" w14:textId="072533C1" w:rsidR="000F0E76" w:rsidRDefault="000F0E76" w:rsidP="00CB19A8">
      <w:pPr>
        <w:spacing w:line="276" w:lineRule="auto"/>
        <w:ind w:firstLine="0"/>
        <w:jc w:val="both"/>
      </w:pPr>
    </w:p>
    <w:p w14:paraId="34CFF77B" w14:textId="77777777" w:rsidR="000F0E76" w:rsidRDefault="000F0E76" w:rsidP="00CB19A8">
      <w:pPr>
        <w:spacing w:line="276" w:lineRule="auto"/>
        <w:ind w:firstLine="0"/>
        <w:jc w:val="both"/>
      </w:pPr>
    </w:p>
    <w:p w14:paraId="2955E674" w14:textId="77777777" w:rsidR="000F0E76" w:rsidRDefault="000F0E76" w:rsidP="00CB19A8">
      <w:pPr>
        <w:spacing w:line="276" w:lineRule="auto"/>
        <w:ind w:firstLine="0"/>
        <w:jc w:val="both"/>
      </w:pPr>
    </w:p>
    <w:p w14:paraId="5F76AF87" w14:textId="77777777" w:rsidR="000F0E76" w:rsidRDefault="000F0E76" w:rsidP="00CB19A8">
      <w:pPr>
        <w:spacing w:line="276" w:lineRule="auto"/>
        <w:ind w:firstLine="0"/>
        <w:jc w:val="both"/>
      </w:pPr>
    </w:p>
    <w:p w14:paraId="6738C181" w14:textId="77777777" w:rsidR="000F0E76" w:rsidRDefault="000F0E76" w:rsidP="00CB19A8">
      <w:pPr>
        <w:spacing w:line="276" w:lineRule="auto"/>
        <w:ind w:firstLine="0"/>
        <w:jc w:val="both"/>
      </w:pPr>
    </w:p>
    <w:p w14:paraId="07646E8C" w14:textId="32FD55CA" w:rsidR="000F0E76" w:rsidRDefault="00311615" w:rsidP="00CB19A8">
      <w:pPr>
        <w:spacing w:line="276" w:lineRule="auto"/>
        <w:ind w:firstLine="0"/>
        <w:jc w:val="both"/>
      </w:pPr>
      <w:r>
        <w:rPr>
          <w:noProof/>
          <w:lang w:eastAsia="en-US"/>
        </w:rPr>
        <mc:AlternateContent>
          <mc:Choice Requires="wps">
            <w:drawing>
              <wp:anchor distT="0" distB="0" distL="114300" distR="114300" simplePos="0" relativeHeight="251747328" behindDoc="0" locked="0" layoutInCell="1" allowOverlap="1" wp14:anchorId="50329E03" wp14:editId="617A6FB8">
                <wp:simplePos x="0" y="0"/>
                <wp:positionH relativeFrom="margin">
                  <wp:align>center</wp:align>
                </wp:positionH>
                <wp:positionV relativeFrom="paragraph">
                  <wp:posOffset>142240</wp:posOffset>
                </wp:positionV>
                <wp:extent cx="3043555" cy="287655"/>
                <wp:effectExtent l="0" t="0" r="4445" b="0"/>
                <wp:wrapSquare wrapText="bothSides"/>
                <wp:docPr id="33" name="Text Box 33"/>
                <wp:cNvGraphicFramePr/>
                <a:graphic xmlns:a="http://schemas.openxmlformats.org/drawingml/2006/main">
                  <a:graphicData uri="http://schemas.microsoft.com/office/word/2010/wordprocessingShape">
                    <wps:wsp>
                      <wps:cNvSpPr txBox="1"/>
                      <wps:spPr>
                        <a:xfrm>
                          <a:off x="0" y="0"/>
                          <a:ext cx="3043555"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07E1030" w14:textId="04FAD52D" w:rsidR="005B443D" w:rsidRPr="005B443D" w:rsidRDefault="005B443D" w:rsidP="005B443D">
                            <w:pPr>
                              <w:pStyle w:val="Caption"/>
                              <w:jc w:val="center"/>
                              <w:rPr>
                                <w:noProof/>
                                <w:color w:val="7F7F7F" w:themeColor="text2" w:themeTint="80"/>
                                <w:lang w:eastAsia="en-US"/>
                              </w:rPr>
                            </w:pPr>
                            <w:r>
                              <w:rPr>
                                <w:color w:val="7F7F7F" w:themeColor="text2" w:themeTint="80"/>
                              </w:rPr>
                              <w:t>F</w:t>
                            </w:r>
                            <w:r>
                              <w:rPr>
                                <w:color w:val="7F7F7F" w:themeColor="text2" w:themeTint="80"/>
                              </w:rPr>
                              <w:t>igure 12</w:t>
                            </w:r>
                            <w:r>
                              <w:rPr>
                                <w:color w:val="7F7F7F" w:themeColor="text2" w:themeTint="80"/>
                              </w:rPr>
                              <w:t>: Solu</w:t>
                            </w:r>
                            <w:r>
                              <w:rPr>
                                <w:color w:val="7F7F7F" w:themeColor="text2" w:themeTint="80"/>
                              </w:rPr>
                              <w:t>tion of Sudoku Puzzle on test-01</w:t>
                            </w:r>
                            <w:r>
                              <w:rPr>
                                <w:color w:val="7F7F7F" w:themeColor="text2" w:themeTint="80"/>
                              </w:rPr>
                              <w:t>.mp4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38" type="#_x0000_t202" style="position:absolute;left:0;text-align:left;margin-left:0;margin-top:11.2pt;width:239.65pt;height:22.65pt;z-index:251747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" stroked="f">
                <v:textbox style="mso-fit-shape-to-text:t" inset="0,0,0,0">
                  <w:txbxContent>
                    <w:p w14:paraId="007E1030" w14:textId="04FAD52D" w:rsidR="005B443D" w:rsidRPr="005B443D" w:rsidRDefault="005B443D" w:rsidP="005B443D">
                      <w:pPr>
                        <w:pStyle w:val="Caption"/>
                        <w:jc w:val="center"/>
                        <w:rPr>
                          <w:noProof/>
                          <w:color w:val="7F7F7F" w:themeColor="text2" w:themeTint="80"/>
                          <w:lang w:eastAsia="en-US"/>
                        </w:rPr>
                      </w:pPr>
                      <w:r>
                        <w:rPr>
                          <w:color w:val="7F7F7F" w:themeColor="text2" w:themeTint="80"/>
                        </w:rPr>
                        <w:t>F</w:t>
                      </w:r>
                      <w:r>
                        <w:rPr>
                          <w:color w:val="7F7F7F" w:themeColor="text2" w:themeTint="80"/>
                        </w:rPr>
                        <w:t>igure 12</w:t>
                      </w:r>
                      <w:r>
                        <w:rPr>
                          <w:color w:val="7F7F7F" w:themeColor="text2" w:themeTint="80"/>
                        </w:rPr>
                        <w:t>: Solu</w:t>
                      </w:r>
                      <w:r>
                        <w:rPr>
                          <w:color w:val="7F7F7F" w:themeColor="text2" w:themeTint="80"/>
                        </w:rPr>
                        <w:t>tion of Sudoku Puzzle on test-01</w:t>
                      </w:r>
                      <w:r>
                        <w:rPr>
                          <w:color w:val="7F7F7F" w:themeColor="text2" w:themeTint="80"/>
                        </w:rPr>
                        <w:t>.mp4</w:t>
                      </w:r>
                    </w:p>
                  </w:txbxContent>
                </v:textbox>
                <w10:wrap type="square" anchorx="margin"/>
              </v:shape>
            </w:pict>
          </mc:Fallback>
        </mc:AlternateContent>
      </w:r>
    </w:p>
    <w:p w14:paraId="32F1ADED" w14:textId="52F8EF33" w:rsidR="000F0E76" w:rsidRDefault="000F0E76" w:rsidP="00CB19A8">
      <w:pPr>
        <w:spacing w:line="276" w:lineRule="auto"/>
        <w:ind w:firstLine="0"/>
        <w:jc w:val="both"/>
      </w:pPr>
    </w:p>
    <w:p w14:paraId="7CACE5BE" w14:textId="7FF81FD0" w:rsidR="000F0E76" w:rsidRDefault="000F0E76" w:rsidP="00CB19A8">
      <w:pPr>
        <w:spacing w:line="276" w:lineRule="auto"/>
        <w:ind w:firstLine="0"/>
        <w:jc w:val="both"/>
      </w:pPr>
    </w:p>
    <w:p w14:paraId="23982361" w14:textId="3EDC1A92" w:rsidR="002B23B7" w:rsidRPr="0065070C" w:rsidRDefault="002B23B7" w:rsidP="005B443D">
      <w:pPr>
        <w:ind w:firstLine="0"/>
        <w:jc w:val="both"/>
        <w:rPr>
          <w:rFonts w:ascii="Times New Roman" w:hAnsi="Times New Roman" w:cs="Times New Roman"/>
        </w:rPr>
      </w:pPr>
    </w:p>
    <w:sectPr w:rsidR="002B23B7" w:rsidRPr="0065070C" w:rsidSect="00537148">
      <w:headerReference w:type="first" r:id="rId23"/>
      <w:pgSz w:w="12240" w:h="15840"/>
      <w:pgMar w:top="1440" w:right="1440" w:bottom="1276"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79832F" w14:textId="77777777" w:rsidR="0095551E" w:rsidRDefault="0095551E">
      <w:pPr>
        <w:spacing w:line="240" w:lineRule="auto"/>
      </w:pPr>
      <w:r>
        <w:separator/>
      </w:r>
    </w:p>
  </w:endnote>
  <w:endnote w:type="continuationSeparator" w:id="0">
    <w:p w14:paraId="77F01FB3" w14:textId="77777777" w:rsidR="0095551E" w:rsidRDefault="009555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50"/>
    <w:family w:val="auto"/>
    <w:pitch w:val="variable"/>
    <w:sig w:usb0="00000001" w:usb1="080E0000" w:usb2="00000010" w:usb3="00000000" w:csb0="00040000" w:csb1="00000000"/>
  </w:font>
  <w:font w:name="Segoe U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F61F58" w14:textId="77777777" w:rsidR="0095551E" w:rsidRDefault="0095551E">
      <w:pPr>
        <w:spacing w:line="240" w:lineRule="auto"/>
      </w:pPr>
      <w:r>
        <w:separator/>
      </w:r>
    </w:p>
  </w:footnote>
  <w:footnote w:type="continuationSeparator" w:id="0">
    <w:p w14:paraId="730FD342" w14:textId="77777777" w:rsidR="0095551E" w:rsidRDefault="0095551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C2D8C9" w14:textId="77777777" w:rsidR="0095551E" w:rsidRDefault="0095551E">
    <w:pPr>
      <w:pStyle w:val="Header"/>
    </w:pPr>
  </w:p>
  <w:p w14:paraId="11035750" w14:textId="77777777" w:rsidR="0095551E" w:rsidRDefault="0095551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5359E9"/>
    <w:multiLevelType w:val="hybridMultilevel"/>
    <w:tmpl w:val="67442198"/>
    <w:lvl w:ilvl="0" w:tplc="100889FC">
      <w:start w:val="1"/>
      <w:numFmt w:val="decimal"/>
      <w:lvlText w:val="%1"/>
      <w:lvlJc w:val="left"/>
      <w:pPr>
        <w:ind w:left="360" w:hanging="360"/>
      </w:pPr>
      <w:rPr>
        <w:rFonts w:hint="default"/>
      </w:rPr>
    </w:lvl>
    <w:lvl w:ilvl="1" w:tplc="D89ED6D2">
      <w:start w:val="1"/>
      <w:numFmt w:val="decimal"/>
      <w:lvlText w:val="2.%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1D9B7463"/>
    <w:multiLevelType w:val="hybridMultilevel"/>
    <w:tmpl w:val="8C52D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6729BA"/>
    <w:multiLevelType w:val="hybridMultilevel"/>
    <w:tmpl w:val="20721944"/>
    <w:lvl w:ilvl="0" w:tplc="100889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9D51D5D"/>
    <w:multiLevelType w:val="hybridMultilevel"/>
    <w:tmpl w:val="5002D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2DD33A1E"/>
    <w:multiLevelType w:val="hybridMultilevel"/>
    <w:tmpl w:val="C114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153DC1"/>
    <w:multiLevelType w:val="multilevel"/>
    <w:tmpl w:val="2072194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C3E2B3A"/>
    <w:multiLevelType w:val="multilevel"/>
    <w:tmpl w:val="67442198"/>
    <w:lvl w:ilvl="0">
      <w:start w:val="1"/>
      <w:numFmt w:val="decimal"/>
      <w:lvlText w:val="%1"/>
      <w:lvlJc w:val="left"/>
      <w:pPr>
        <w:ind w:left="360" w:hanging="360"/>
      </w:pPr>
      <w:rPr>
        <w:rFonts w:hint="default"/>
      </w:rPr>
    </w:lvl>
    <w:lvl w:ilvl="1">
      <w:start w:val="1"/>
      <w:numFmt w:val="decimal"/>
      <w:lvlText w:val="2.%2"/>
      <w:lvlJc w:val="left"/>
      <w:pPr>
        <w:ind w:left="1080" w:hanging="36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4EC93011"/>
    <w:multiLevelType w:val="hybridMultilevel"/>
    <w:tmpl w:val="85D4A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5B1B5787"/>
    <w:multiLevelType w:val="multilevel"/>
    <w:tmpl w:val="4572ABF8"/>
    <w:numStyleLink w:val="MLAOutline"/>
  </w:abstractNum>
  <w:abstractNum w:abstractNumId="24">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nsid w:val="5D5007FB"/>
    <w:multiLevelType w:val="hybridMultilevel"/>
    <w:tmpl w:val="E5BC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687055"/>
    <w:multiLevelType w:val="hybridMultilevel"/>
    <w:tmpl w:val="64E41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ED169FC"/>
    <w:multiLevelType w:val="hybridMultilevel"/>
    <w:tmpl w:val="5618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22"/>
  </w:num>
  <w:num w:numId="13">
    <w:abstractNumId w:val="23"/>
  </w:num>
  <w:num w:numId="14">
    <w:abstractNumId w:val="21"/>
  </w:num>
  <w:num w:numId="15">
    <w:abstractNumId w:val="11"/>
  </w:num>
  <w:num w:numId="16">
    <w:abstractNumId w:val="16"/>
  </w:num>
  <w:num w:numId="17">
    <w:abstractNumId w:val="24"/>
  </w:num>
  <w:num w:numId="18">
    <w:abstractNumId w:val="10"/>
  </w:num>
  <w:num w:numId="19">
    <w:abstractNumId w:val="13"/>
  </w:num>
  <w:num w:numId="20">
    <w:abstractNumId w:val="18"/>
  </w:num>
  <w:num w:numId="21">
    <w:abstractNumId w:val="12"/>
  </w:num>
  <w:num w:numId="22">
    <w:abstractNumId w:val="19"/>
  </w:num>
  <w:num w:numId="23">
    <w:abstractNumId w:val="27"/>
  </w:num>
  <w:num w:numId="24">
    <w:abstractNumId w:val="15"/>
  </w:num>
  <w:num w:numId="25">
    <w:abstractNumId w:val="26"/>
  </w:num>
  <w:num w:numId="26">
    <w:abstractNumId w:val="20"/>
  </w:num>
  <w:num w:numId="27">
    <w:abstractNumId w:val="17"/>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34BB"/>
    <w:rsid w:val="00000EAB"/>
    <w:rsid w:val="000022EB"/>
    <w:rsid w:val="00004DA7"/>
    <w:rsid w:val="000062E6"/>
    <w:rsid w:val="000103C8"/>
    <w:rsid w:val="00010EB3"/>
    <w:rsid w:val="000300AD"/>
    <w:rsid w:val="00031C18"/>
    <w:rsid w:val="00033E30"/>
    <w:rsid w:val="000353EA"/>
    <w:rsid w:val="00035CC6"/>
    <w:rsid w:val="000368E0"/>
    <w:rsid w:val="00044CE9"/>
    <w:rsid w:val="000451E9"/>
    <w:rsid w:val="00052187"/>
    <w:rsid w:val="000545C5"/>
    <w:rsid w:val="00054D5C"/>
    <w:rsid w:val="000552AB"/>
    <w:rsid w:val="00056E74"/>
    <w:rsid w:val="00057B9C"/>
    <w:rsid w:val="000613D1"/>
    <w:rsid w:val="000640A1"/>
    <w:rsid w:val="000722C3"/>
    <w:rsid w:val="00074A6C"/>
    <w:rsid w:val="00074EF8"/>
    <w:rsid w:val="00076CCE"/>
    <w:rsid w:val="00077E7D"/>
    <w:rsid w:val="00080C00"/>
    <w:rsid w:val="00080C97"/>
    <w:rsid w:val="000816AD"/>
    <w:rsid w:val="00081D09"/>
    <w:rsid w:val="00082A7A"/>
    <w:rsid w:val="00082EFB"/>
    <w:rsid w:val="000836EA"/>
    <w:rsid w:val="00083D0F"/>
    <w:rsid w:val="00091F78"/>
    <w:rsid w:val="0009538F"/>
    <w:rsid w:val="00097C7C"/>
    <w:rsid w:val="000A18E2"/>
    <w:rsid w:val="000A1910"/>
    <w:rsid w:val="000A5305"/>
    <w:rsid w:val="000B0A21"/>
    <w:rsid w:val="000B257E"/>
    <w:rsid w:val="000B3452"/>
    <w:rsid w:val="000B4914"/>
    <w:rsid w:val="000B5C70"/>
    <w:rsid w:val="000C1006"/>
    <w:rsid w:val="000C588C"/>
    <w:rsid w:val="000C7B61"/>
    <w:rsid w:val="000D0972"/>
    <w:rsid w:val="000D0B8B"/>
    <w:rsid w:val="000D153B"/>
    <w:rsid w:val="000D3C6F"/>
    <w:rsid w:val="000D43A1"/>
    <w:rsid w:val="000D605C"/>
    <w:rsid w:val="000D7191"/>
    <w:rsid w:val="000E18B9"/>
    <w:rsid w:val="000F0E76"/>
    <w:rsid w:val="000F2B69"/>
    <w:rsid w:val="000F3164"/>
    <w:rsid w:val="000F4D0C"/>
    <w:rsid w:val="001017F1"/>
    <w:rsid w:val="0010285B"/>
    <w:rsid w:val="001029AC"/>
    <w:rsid w:val="00112D83"/>
    <w:rsid w:val="0011384C"/>
    <w:rsid w:val="00121A1B"/>
    <w:rsid w:val="00122034"/>
    <w:rsid w:val="00122B1B"/>
    <w:rsid w:val="00122CF1"/>
    <w:rsid w:val="00132C0D"/>
    <w:rsid w:val="001358AD"/>
    <w:rsid w:val="00136386"/>
    <w:rsid w:val="0014510D"/>
    <w:rsid w:val="00147AA1"/>
    <w:rsid w:val="0015154E"/>
    <w:rsid w:val="00152FD9"/>
    <w:rsid w:val="001574E8"/>
    <w:rsid w:val="00163F3B"/>
    <w:rsid w:val="0016797A"/>
    <w:rsid w:val="001713BE"/>
    <w:rsid w:val="0017330E"/>
    <w:rsid w:val="001748DE"/>
    <w:rsid w:val="001820A3"/>
    <w:rsid w:val="001907D4"/>
    <w:rsid w:val="00191B51"/>
    <w:rsid w:val="00191C2F"/>
    <w:rsid w:val="00193725"/>
    <w:rsid w:val="001942A9"/>
    <w:rsid w:val="001A3BA7"/>
    <w:rsid w:val="001A4873"/>
    <w:rsid w:val="001A5DA4"/>
    <w:rsid w:val="001A75F6"/>
    <w:rsid w:val="001B0613"/>
    <w:rsid w:val="001B2574"/>
    <w:rsid w:val="001B33BC"/>
    <w:rsid w:val="001B626E"/>
    <w:rsid w:val="001C0AFA"/>
    <w:rsid w:val="001C252F"/>
    <w:rsid w:val="001C41B7"/>
    <w:rsid w:val="001C7228"/>
    <w:rsid w:val="001C7645"/>
    <w:rsid w:val="001C7CFF"/>
    <w:rsid w:val="001D05EE"/>
    <w:rsid w:val="001D37BF"/>
    <w:rsid w:val="001D71B2"/>
    <w:rsid w:val="001D7859"/>
    <w:rsid w:val="001D787E"/>
    <w:rsid w:val="001E7515"/>
    <w:rsid w:val="001F00AC"/>
    <w:rsid w:val="001F0F34"/>
    <w:rsid w:val="001F7E67"/>
    <w:rsid w:val="00206786"/>
    <w:rsid w:val="002073CC"/>
    <w:rsid w:val="002162F0"/>
    <w:rsid w:val="00216D7C"/>
    <w:rsid w:val="00217EE6"/>
    <w:rsid w:val="00223154"/>
    <w:rsid w:val="00223AC6"/>
    <w:rsid w:val="00223B2C"/>
    <w:rsid w:val="0023283D"/>
    <w:rsid w:val="002433D1"/>
    <w:rsid w:val="00252CF9"/>
    <w:rsid w:val="00256455"/>
    <w:rsid w:val="00257655"/>
    <w:rsid w:val="00264188"/>
    <w:rsid w:val="002661FA"/>
    <w:rsid w:val="0026689C"/>
    <w:rsid w:val="00275F7E"/>
    <w:rsid w:val="00277D34"/>
    <w:rsid w:val="0028686B"/>
    <w:rsid w:val="00287A2E"/>
    <w:rsid w:val="002902F2"/>
    <w:rsid w:val="00291BAE"/>
    <w:rsid w:val="0029280E"/>
    <w:rsid w:val="00295EF1"/>
    <w:rsid w:val="00297FED"/>
    <w:rsid w:val="002A71F5"/>
    <w:rsid w:val="002A752B"/>
    <w:rsid w:val="002A7F04"/>
    <w:rsid w:val="002B23B7"/>
    <w:rsid w:val="002C0BC3"/>
    <w:rsid w:val="002C0DEC"/>
    <w:rsid w:val="002C18E5"/>
    <w:rsid w:val="002C1D2B"/>
    <w:rsid w:val="002C4238"/>
    <w:rsid w:val="002C4419"/>
    <w:rsid w:val="002C69C3"/>
    <w:rsid w:val="002C6F27"/>
    <w:rsid w:val="002C7AA1"/>
    <w:rsid w:val="002D2901"/>
    <w:rsid w:val="002E0F20"/>
    <w:rsid w:val="002E1699"/>
    <w:rsid w:val="002E64CB"/>
    <w:rsid w:val="002F236A"/>
    <w:rsid w:val="002F3996"/>
    <w:rsid w:val="002F5847"/>
    <w:rsid w:val="002F7149"/>
    <w:rsid w:val="003015A7"/>
    <w:rsid w:val="00305546"/>
    <w:rsid w:val="0030571E"/>
    <w:rsid w:val="00306CA3"/>
    <w:rsid w:val="0031061B"/>
    <w:rsid w:val="00311615"/>
    <w:rsid w:val="003162C9"/>
    <w:rsid w:val="003241A8"/>
    <w:rsid w:val="00326123"/>
    <w:rsid w:val="00340E74"/>
    <w:rsid w:val="00342907"/>
    <w:rsid w:val="003434B0"/>
    <w:rsid w:val="003449AF"/>
    <w:rsid w:val="0034643D"/>
    <w:rsid w:val="00351192"/>
    <w:rsid w:val="00351C41"/>
    <w:rsid w:val="00351EAB"/>
    <w:rsid w:val="003642D3"/>
    <w:rsid w:val="003653C2"/>
    <w:rsid w:val="00370742"/>
    <w:rsid w:val="003717EF"/>
    <w:rsid w:val="00372CE0"/>
    <w:rsid w:val="003743B3"/>
    <w:rsid w:val="003836D7"/>
    <w:rsid w:val="00387D34"/>
    <w:rsid w:val="003944AC"/>
    <w:rsid w:val="003963B8"/>
    <w:rsid w:val="00396FD4"/>
    <w:rsid w:val="003A02B6"/>
    <w:rsid w:val="003A3D6A"/>
    <w:rsid w:val="003B22CB"/>
    <w:rsid w:val="003B4430"/>
    <w:rsid w:val="003C2030"/>
    <w:rsid w:val="003C2A79"/>
    <w:rsid w:val="003C7C55"/>
    <w:rsid w:val="003D0576"/>
    <w:rsid w:val="003D33D4"/>
    <w:rsid w:val="003D3C28"/>
    <w:rsid w:val="003E2E28"/>
    <w:rsid w:val="003E68F8"/>
    <w:rsid w:val="003E748F"/>
    <w:rsid w:val="003F1F82"/>
    <w:rsid w:val="003F4B75"/>
    <w:rsid w:val="004009A9"/>
    <w:rsid w:val="00403F64"/>
    <w:rsid w:val="00410445"/>
    <w:rsid w:val="00411BA2"/>
    <w:rsid w:val="00412DEC"/>
    <w:rsid w:val="004220BB"/>
    <w:rsid w:val="00425329"/>
    <w:rsid w:val="00430878"/>
    <w:rsid w:val="00430CA0"/>
    <w:rsid w:val="00433110"/>
    <w:rsid w:val="00434F95"/>
    <w:rsid w:val="00437830"/>
    <w:rsid w:val="00444316"/>
    <w:rsid w:val="00453C21"/>
    <w:rsid w:val="004549E1"/>
    <w:rsid w:val="00454A73"/>
    <w:rsid w:val="0046706B"/>
    <w:rsid w:val="004705FF"/>
    <w:rsid w:val="00470B9D"/>
    <w:rsid w:val="00470ED8"/>
    <w:rsid w:val="004749C0"/>
    <w:rsid w:val="004752B6"/>
    <w:rsid w:val="00475BEC"/>
    <w:rsid w:val="00476BB8"/>
    <w:rsid w:val="00477AB7"/>
    <w:rsid w:val="0048115E"/>
    <w:rsid w:val="00484C61"/>
    <w:rsid w:val="00490187"/>
    <w:rsid w:val="00490CED"/>
    <w:rsid w:val="0049387B"/>
    <w:rsid w:val="004A78B0"/>
    <w:rsid w:val="004C059D"/>
    <w:rsid w:val="004D0CF7"/>
    <w:rsid w:val="004D26AD"/>
    <w:rsid w:val="004D279A"/>
    <w:rsid w:val="004D30DC"/>
    <w:rsid w:val="004D72F5"/>
    <w:rsid w:val="004E026A"/>
    <w:rsid w:val="004F07B1"/>
    <w:rsid w:val="0050029F"/>
    <w:rsid w:val="00504433"/>
    <w:rsid w:val="00513FC2"/>
    <w:rsid w:val="0051616B"/>
    <w:rsid w:val="00523813"/>
    <w:rsid w:val="0053473E"/>
    <w:rsid w:val="00537148"/>
    <w:rsid w:val="0054142E"/>
    <w:rsid w:val="00543974"/>
    <w:rsid w:val="00547BA6"/>
    <w:rsid w:val="00554DC8"/>
    <w:rsid w:val="00565F80"/>
    <w:rsid w:val="005734BB"/>
    <w:rsid w:val="00586713"/>
    <w:rsid w:val="00595299"/>
    <w:rsid w:val="00595A82"/>
    <w:rsid w:val="005971EA"/>
    <w:rsid w:val="005A3BB6"/>
    <w:rsid w:val="005B3258"/>
    <w:rsid w:val="005B359B"/>
    <w:rsid w:val="005B3BBD"/>
    <w:rsid w:val="005B443D"/>
    <w:rsid w:val="005B6EE5"/>
    <w:rsid w:val="005B70E5"/>
    <w:rsid w:val="005C207B"/>
    <w:rsid w:val="005C31B6"/>
    <w:rsid w:val="005C5EF4"/>
    <w:rsid w:val="005D1CC1"/>
    <w:rsid w:val="005D2710"/>
    <w:rsid w:val="005D35AC"/>
    <w:rsid w:val="005D4B84"/>
    <w:rsid w:val="005D6C6E"/>
    <w:rsid w:val="005E2B20"/>
    <w:rsid w:val="005E5124"/>
    <w:rsid w:val="005E5EDD"/>
    <w:rsid w:val="005F052F"/>
    <w:rsid w:val="005F0F47"/>
    <w:rsid w:val="005F0F6A"/>
    <w:rsid w:val="005F20D6"/>
    <w:rsid w:val="00601555"/>
    <w:rsid w:val="0060628F"/>
    <w:rsid w:val="006076E4"/>
    <w:rsid w:val="00612E93"/>
    <w:rsid w:val="0061302F"/>
    <w:rsid w:val="00616074"/>
    <w:rsid w:val="006265FF"/>
    <w:rsid w:val="00630B12"/>
    <w:rsid w:val="00631A57"/>
    <w:rsid w:val="006327C3"/>
    <w:rsid w:val="00632A18"/>
    <w:rsid w:val="00633213"/>
    <w:rsid w:val="00633648"/>
    <w:rsid w:val="00634D54"/>
    <w:rsid w:val="00636716"/>
    <w:rsid w:val="006367F8"/>
    <w:rsid w:val="006400E5"/>
    <w:rsid w:val="006414A4"/>
    <w:rsid w:val="00641A25"/>
    <w:rsid w:val="00646291"/>
    <w:rsid w:val="0065070C"/>
    <w:rsid w:val="00666388"/>
    <w:rsid w:val="0067179D"/>
    <w:rsid w:val="006717F4"/>
    <w:rsid w:val="006820B9"/>
    <w:rsid w:val="00691462"/>
    <w:rsid w:val="006A5D51"/>
    <w:rsid w:val="006A64A8"/>
    <w:rsid w:val="006A6921"/>
    <w:rsid w:val="006A6A49"/>
    <w:rsid w:val="006A77AE"/>
    <w:rsid w:val="006B4260"/>
    <w:rsid w:val="006B5DB7"/>
    <w:rsid w:val="006B613C"/>
    <w:rsid w:val="006B7F8A"/>
    <w:rsid w:val="006C0987"/>
    <w:rsid w:val="006C186B"/>
    <w:rsid w:val="006C3416"/>
    <w:rsid w:val="006C3982"/>
    <w:rsid w:val="006C5A38"/>
    <w:rsid w:val="006D0D24"/>
    <w:rsid w:val="006D0F58"/>
    <w:rsid w:val="006D107D"/>
    <w:rsid w:val="006D1A44"/>
    <w:rsid w:val="006D3F17"/>
    <w:rsid w:val="006D5CFF"/>
    <w:rsid w:val="006D6593"/>
    <w:rsid w:val="006E109D"/>
    <w:rsid w:val="006E1DB9"/>
    <w:rsid w:val="006E50B9"/>
    <w:rsid w:val="006F1076"/>
    <w:rsid w:val="006F4B03"/>
    <w:rsid w:val="006F67A0"/>
    <w:rsid w:val="00700122"/>
    <w:rsid w:val="007003D8"/>
    <w:rsid w:val="0070142C"/>
    <w:rsid w:val="00702D2B"/>
    <w:rsid w:val="00706E53"/>
    <w:rsid w:val="00710359"/>
    <w:rsid w:val="00710C20"/>
    <w:rsid w:val="007176EB"/>
    <w:rsid w:val="00720D5D"/>
    <w:rsid w:val="007243EE"/>
    <w:rsid w:val="00724D8C"/>
    <w:rsid w:val="00730624"/>
    <w:rsid w:val="0073307E"/>
    <w:rsid w:val="00734F46"/>
    <w:rsid w:val="00741D1D"/>
    <w:rsid w:val="00745815"/>
    <w:rsid w:val="00745A50"/>
    <w:rsid w:val="00755CD3"/>
    <w:rsid w:val="00764C56"/>
    <w:rsid w:val="00772158"/>
    <w:rsid w:val="007734BB"/>
    <w:rsid w:val="00774CF5"/>
    <w:rsid w:val="00775AB4"/>
    <w:rsid w:val="00780368"/>
    <w:rsid w:val="00781938"/>
    <w:rsid w:val="00782F75"/>
    <w:rsid w:val="00782FBF"/>
    <w:rsid w:val="00782FC2"/>
    <w:rsid w:val="00786077"/>
    <w:rsid w:val="007916F4"/>
    <w:rsid w:val="00797C09"/>
    <w:rsid w:val="00797E20"/>
    <w:rsid w:val="007A1956"/>
    <w:rsid w:val="007A5CA9"/>
    <w:rsid w:val="007B4554"/>
    <w:rsid w:val="007B7F4F"/>
    <w:rsid w:val="007C103C"/>
    <w:rsid w:val="007C4658"/>
    <w:rsid w:val="007D4794"/>
    <w:rsid w:val="007D4B2F"/>
    <w:rsid w:val="007D6550"/>
    <w:rsid w:val="007E0EAE"/>
    <w:rsid w:val="007E16E5"/>
    <w:rsid w:val="007E28FD"/>
    <w:rsid w:val="007E2C23"/>
    <w:rsid w:val="007E30EC"/>
    <w:rsid w:val="007E36F0"/>
    <w:rsid w:val="007E7F12"/>
    <w:rsid w:val="007F3000"/>
    <w:rsid w:val="007F34D0"/>
    <w:rsid w:val="007F537D"/>
    <w:rsid w:val="007F53E1"/>
    <w:rsid w:val="0080419C"/>
    <w:rsid w:val="00805669"/>
    <w:rsid w:val="00817AE5"/>
    <w:rsid w:val="00820B8A"/>
    <w:rsid w:val="0082115C"/>
    <w:rsid w:val="0082130E"/>
    <w:rsid w:val="00827AE4"/>
    <w:rsid w:val="00833159"/>
    <w:rsid w:val="008402C5"/>
    <w:rsid w:val="00842261"/>
    <w:rsid w:val="00843C00"/>
    <w:rsid w:val="00845ABA"/>
    <w:rsid w:val="0085159D"/>
    <w:rsid w:val="008519CF"/>
    <w:rsid w:val="00856126"/>
    <w:rsid w:val="0086079A"/>
    <w:rsid w:val="00860DD5"/>
    <w:rsid w:val="00863B8C"/>
    <w:rsid w:val="00870217"/>
    <w:rsid w:val="00873729"/>
    <w:rsid w:val="008739B9"/>
    <w:rsid w:val="00876ADA"/>
    <w:rsid w:val="00886424"/>
    <w:rsid w:val="00887C15"/>
    <w:rsid w:val="0089626E"/>
    <w:rsid w:val="008963A4"/>
    <w:rsid w:val="008A2091"/>
    <w:rsid w:val="008A2202"/>
    <w:rsid w:val="008A57D3"/>
    <w:rsid w:val="008B2EF7"/>
    <w:rsid w:val="008C0A53"/>
    <w:rsid w:val="008C1511"/>
    <w:rsid w:val="008C1893"/>
    <w:rsid w:val="008C2D28"/>
    <w:rsid w:val="008C4761"/>
    <w:rsid w:val="008C4B88"/>
    <w:rsid w:val="008C4E02"/>
    <w:rsid w:val="008C6A9C"/>
    <w:rsid w:val="008D0C13"/>
    <w:rsid w:val="008D4E5E"/>
    <w:rsid w:val="008D6340"/>
    <w:rsid w:val="008E21E7"/>
    <w:rsid w:val="008E7DCB"/>
    <w:rsid w:val="008F1A71"/>
    <w:rsid w:val="008F3381"/>
    <w:rsid w:val="008F3458"/>
    <w:rsid w:val="008F4CC8"/>
    <w:rsid w:val="008F4EFA"/>
    <w:rsid w:val="008F5178"/>
    <w:rsid w:val="008F5FD6"/>
    <w:rsid w:val="008F6856"/>
    <w:rsid w:val="00901CAC"/>
    <w:rsid w:val="00903C6D"/>
    <w:rsid w:val="0090465F"/>
    <w:rsid w:val="0091307A"/>
    <w:rsid w:val="009133BD"/>
    <w:rsid w:val="00914352"/>
    <w:rsid w:val="00915887"/>
    <w:rsid w:val="00917021"/>
    <w:rsid w:val="009170FF"/>
    <w:rsid w:val="00917317"/>
    <w:rsid w:val="009265D4"/>
    <w:rsid w:val="00931AD4"/>
    <w:rsid w:val="00932FD9"/>
    <w:rsid w:val="00934DC1"/>
    <w:rsid w:val="0093546F"/>
    <w:rsid w:val="009361D6"/>
    <w:rsid w:val="00937000"/>
    <w:rsid w:val="0094287A"/>
    <w:rsid w:val="00947BD7"/>
    <w:rsid w:val="00952271"/>
    <w:rsid w:val="0095464F"/>
    <w:rsid w:val="0095551E"/>
    <w:rsid w:val="009555D9"/>
    <w:rsid w:val="0096031D"/>
    <w:rsid w:val="00961FC8"/>
    <w:rsid w:val="00963742"/>
    <w:rsid w:val="00965112"/>
    <w:rsid w:val="00973BC8"/>
    <w:rsid w:val="00981287"/>
    <w:rsid w:val="009A2F6A"/>
    <w:rsid w:val="009A3013"/>
    <w:rsid w:val="009A3AF6"/>
    <w:rsid w:val="009A4596"/>
    <w:rsid w:val="009B4E7C"/>
    <w:rsid w:val="009B4EBD"/>
    <w:rsid w:val="009B56F9"/>
    <w:rsid w:val="009C4F03"/>
    <w:rsid w:val="009C5E27"/>
    <w:rsid w:val="009C6825"/>
    <w:rsid w:val="009C7E3D"/>
    <w:rsid w:val="009D0961"/>
    <w:rsid w:val="009D7B02"/>
    <w:rsid w:val="009E5697"/>
    <w:rsid w:val="009F14A3"/>
    <w:rsid w:val="009F2219"/>
    <w:rsid w:val="009F620E"/>
    <w:rsid w:val="009F6857"/>
    <w:rsid w:val="00A011C2"/>
    <w:rsid w:val="00A16863"/>
    <w:rsid w:val="00A257F3"/>
    <w:rsid w:val="00A44646"/>
    <w:rsid w:val="00A45419"/>
    <w:rsid w:val="00A456F7"/>
    <w:rsid w:val="00A53906"/>
    <w:rsid w:val="00A54B43"/>
    <w:rsid w:val="00A569E5"/>
    <w:rsid w:val="00A57902"/>
    <w:rsid w:val="00A57B53"/>
    <w:rsid w:val="00A60E3E"/>
    <w:rsid w:val="00A61914"/>
    <w:rsid w:val="00A67ABC"/>
    <w:rsid w:val="00A717F9"/>
    <w:rsid w:val="00A73638"/>
    <w:rsid w:val="00A80820"/>
    <w:rsid w:val="00A82A49"/>
    <w:rsid w:val="00A843AE"/>
    <w:rsid w:val="00A907BF"/>
    <w:rsid w:val="00A936FF"/>
    <w:rsid w:val="00A96DCD"/>
    <w:rsid w:val="00A97601"/>
    <w:rsid w:val="00AA1365"/>
    <w:rsid w:val="00AA2CF6"/>
    <w:rsid w:val="00AA4725"/>
    <w:rsid w:val="00AB1011"/>
    <w:rsid w:val="00AB1E45"/>
    <w:rsid w:val="00AB2B18"/>
    <w:rsid w:val="00AB58C2"/>
    <w:rsid w:val="00AB72F5"/>
    <w:rsid w:val="00AC42FF"/>
    <w:rsid w:val="00AC62B6"/>
    <w:rsid w:val="00AD21F7"/>
    <w:rsid w:val="00AD2DB9"/>
    <w:rsid w:val="00AD437F"/>
    <w:rsid w:val="00AD71B4"/>
    <w:rsid w:val="00AE161C"/>
    <w:rsid w:val="00AF0248"/>
    <w:rsid w:val="00AF5599"/>
    <w:rsid w:val="00B022A7"/>
    <w:rsid w:val="00B10610"/>
    <w:rsid w:val="00B10D83"/>
    <w:rsid w:val="00B14DDE"/>
    <w:rsid w:val="00B16591"/>
    <w:rsid w:val="00B16B0E"/>
    <w:rsid w:val="00B26B5E"/>
    <w:rsid w:val="00B304FF"/>
    <w:rsid w:val="00B35344"/>
    <w:rsid w:val="00B37983"/>
    <w:rsid w:val="00B50CAF"/>
    <w:rsid w:val="00B54088"/>
    <w:rsid w:val="00B55E71"/>
    <w:rsid w:val="00B56DD0"/>
    <w:rsid w:val="00B6125C"/>
    <w:rsid w:val="00B632C4"/>
    <w:rsid w:val="00B70F72"/>
    <w:rsid w:val="00B71C2D"/>
    <w:rsid w:val="00B77135"/>
    <w:rsid w:val="00B813A9"/>
    <w:rsid w:val="00B82F8F"/>
    <w:rsid w:val="00B8587B"/>
    <w:rsid w:val="00B8780A"/>
    <w:rsid w:val="00B94F30"/>
    <w:rsid w:val="00B954C2"/>
    <w:rsid w:val="00BA0E14"/>
    <w:rsid w:val="00BA19A9"/>
    <w:rsid w:val="00BA2B52"/>
    <w:rsid w:val="00BA2CC8"/>
    <w:rsid w:val="00BA512C"/>
    <w:rsid w:val="00BA590B"/>
    <w:rsid w:val="00BB119E"/>
    <w:rsid w:val="00BB1EC9"/>
    <w:rsid w:val="00BB2613"/>
    <w:rsid w:val="00BB2AFB"/>
    <w:rsid w:val="00BC27CA"/>
    <w:rsid w:val="00BC3035"/>
    <w:rsid w:val="00BC3C8E"/>
    <w:rsid w:val="00BC65CC"/>
    <w:rsid w:val="00BC6BC7"/>
    <w:rsid w:val="00BC7B4B"/>
    <w:rsid w:val="00BD1D20"/>
    <w:rsid w:val="00BD381F"/>
    <w:rsid w:val="00BD3A4E"/>
    <w:rsid w:val="00BD54C8"/>
    <w:rsid w:val="00BE3149"/>
    <w:rsid w:val="00BE60A9"/>
    <w:rsid w:val="00BF00EE"/>
    <w:rsid w:val="00BF0AD4"/>
    <w:rsid w:val="00BF0BAB"/>
    <w:rsid w:val="00BF237D"/>
    <w:rsid w:val="00BF4217"/>
    <w:rsid w:val="00C030F3"/>
    <w:rsid w:val="00C03A3C"/>
    <w:rsid w:val="00C043BE"/>
    <w:rsid w:val="00C12718"/>
    <w:rsid w:val="00C15590"/>
    <w:rsid w:val="00C20497"/>
    <w:rsid w:val="00C245AC"/>
    <w:rsid w:val="00C25E6B"/>
    <w:rsid w:val="00C26420"/>
    <w:rsid w:val="00C26EC3"/>
    <w:rsid w:val="00C33065"/>
    <w:rsid w:val="00C341BE"/>
    <w:rsid w:val="00C377AA"/>
    <w:rsid w:val="00C37E6B"/>
    <w:rsid w:val="00C408A7"/>
    <w:rsid w:val="00C40A12"/>
    <w:rsid w:val="00C41BF0"/>
    <w:rsid w:val="00C42640"/>
    <w:rsid w:val="00C45617"/>
    <w:rsid w:val="00C46164"/>
    <w:rsid w:val="00C51543"/>
    <w:rsid w:val="00C55932"/>
    <w:rsid w:val="00C55AF4"/>
    <w:rsid w:val="00C572E7"/>
    <w:rsid w:val="00C6290E"/>
    <w:rsid w:val="00C656C2"/>
    <w:rsid w:val="00C738D6"/>
    <w:rsid w:val="00C753D9"/>
    <w:rsid w:val="00C77049"/>
    <w:rsid w:val="00C80F54"/>
    <w:rsid w:val="00C84174"/>
    <w:rsid w:val="00C852A0"/>
    <w:rsid w:val="00C869A2"/>
    <w:rsid w:val="00C9472A"/>
    <w:rsid w:val="00C95190"/>
    <w:rsid w:val="00C95403"/>
    <w:rsid w:val="00CA0419"/>
    <w:rsid w:val="00CA13A5"/>
    <w:rsid w:val="00CA16ED"/>
    <w:rsid w:val="00CB19A8"/>
    <w:rsid w:val="00CB7127"/>
    <w:rsid w:val="00CC251F"/>
    <w:rsid w:val="00CC54A2"/>
    <w:rsid w:val="00CD1F5E"/>
    <w:rsid w:val="00CD4021"/>
    <w:rsid w:val="00CD44EC"/>
    <w:rsid w:val="00CE1338"/>
    <w:rsid w:val="00CE176B"/>
    <w:rsid w:val="00CE570B"/>
    <w:rsid w:val="00CE60AA"/>
    <w:rsid w:val="00CF1B21"/>
    <w:rsid w:val="00D20622"/>
    <w:rsid w:val="00D2207A"/>
    <w:rsid w:val="00D25EF1"/>
    <w:rsid w:val="00D26607"/>
    <w:rsid w:val="00D26DE6"/>
    <w:rsid w:val="00D301E9"/>
    <w:rsid w:val="00D3531A"/>
    <w:rsid w:val="00D54898"/>
    <w:rsid w:val="00D56F88"/>
    <w:rsid w:val="00D6465C"/>
    <w:rsid w:val="00D649CA"/>
    <w:rsid w:val="00D650C5"/>
    <w:rsid w:val="00D65D48"/>
    <w:rsid w:val="00D731B4"/>
    <w:rsid w:val="00D82C18"/>
    <w:rsid w:val="00D84B84"/>
    <w:rsid w:val="00D90779"/>
    <w:rsid w:val="00D92B1A"/>
    <w:rsid w:val="00DA1E3B"/>
    <w:rsid w:val="00DA2421"/>
    <w:rsid w:val="00DA2777"/>
    <w:rsid w:val="00DA2A83"/>
    <w:rsid w:val="00DA43F3"/>
    <w:rsid w:val="00DB15B2"/>
    <w:rsid w:val="00DB3258"/>
    <w:rsid w:val="00DB47E8"/>
    <w:rsid w:val="00DB5206"/>
    <w:rsid w:val="00DB67DE"/>
    <w:rsid w:val="00DB76E4"/>
    <w:rsid w:val="00DB7A54"/>
    <w:rsid w:val="00DC2D7F"/>
    <w:rsid w:val="00DC3D24"/>
    <w:rsid w:val="00DC4CC7"/>
    <w:rsid w:val="00DD0C76"/>
    <w:rsid w:val="00DD49D9"/>
    <w:rsid w:val="00DD50BB"/>
    <w:rsid w:val="00DE1148"/>
    <w:rsid w:val="00DE26F7"/>
    <w:rsid w:val="00DE3CC0"/>
    <w:rsid w:val="00DE3FD0"/>
    <w:rsid w:val="00DF10D2"/>
    <w:rsid w:val="00DF4960"/>
    <w:rsid w:val="00E05106"/>
    <w:rsid w:val="00E07743"/>
    <w:rsid w:val="00E079A4"/>
    <w:rsid w:val="00E12AEC"/>
    <w:rsid w:val="00E15DDC"/>
    <w:rsid w:val="00E2001B"/>
    <w:rsid w:val="00E20A6A"/>
    <w:rsid w:val="00E20CB8"/>
    <w:rsid w:val="00E22EFD"/>
    <w:rsid w:val="00E23349"/>
    <w:rsid w:val="00E24D77"/>
    <w:rsid w:val="00E36891"/>
    <w:rsid w:val="00E371CB"/>
    <w:rsid w:val="00E43BCD"/>
    <w:rsid w:val="00E47020"/>
    <w:rsid w:val="00E4745C"/>
    <w:rsid w:val="00E5041E"/>
    <w:rsid w:val="00E518D1"/>
    <w:rsid w:val="00E52693"/>
    <w:rsid w:val="00E5304E"/>
    <w:rsid w:val="00E54D3A"/>
    <w:rsid w:val="00E576E7"/>
    <w:rsid w:val="00E57DE4"/>
    <w:rsid w:val="00E60B7F"/>
    <w:rsid w:val="00E677A4"/>
    <w:rsid w:val="00E7045F"/>
    <w:rsid w:val="00E70F92"/>
    <w:rsid w:val="00E77626"/>
    <w:rsid w:val="00E80F36"/>
    <w:rsid w:val="00E840E7"/>
    <w:rsid w:val="00E85AFA"/>
    <w:rsid w:val="00E91720"/>
    <w:rsid w:val="00E95A2E"/>
    <w:rsid w:val="00E976E2"/>
    <w:rsid w:val="00EA228B"/>
    <w:rsid w:val="00EA3649"/>
    <w:rsid w:val="00EA3891"/>
    <w:rsid w:val="00EA5DD7"/>
    <w:rsid w:val="00EA5E2F"/>
    <w:rsid w:val="00EA6A35"/>
    <w:rsid w:val="00EB0035"/>
    <w:rsid w:val="00EB288B"/>
    <w:rsid w:val="00EB4CE0"/>
    <w:rsid w:val="00EB72BC"/>
    <w:rsid w:val="00EC0E66"/>
    <w:rsid w:val="00EC29F4"/>
    <w:rsid w:val="00EC2FE4"/>
    <w:rsid w:val="00ED08C5"/>
    <w:rsid w:val="00ED0A91"/>
    <w:rsid w:val="00ED1F63"/>
    <w:rsid w:val="00EF0CA2"/>
    <w:rsid w:val="00EF329A"/>
    <w:rsid w:val="00EF54D0"/>
    <w:rsid w:val="00EF7D7B"/>
    <w:rsid w:val="00F046C1"/>
    <w:rsid w:val="00F04FE2"/>
    <w:rsid w:val="00F11C09"/>
    <w:rsid w:val="00F14E48"/>
    <w:rsid w:val="00F17F4A"/>
    <w:rsid w:val="00F20E40"/>
    <w:rsid w:val="00F21672"/>
    <w:rsid w:val="00F34650"/>
    <w:rsid w:val="00F34E7C"/>
    <w:rsid w:val="00F351B0"/>
    <w:rsid w:val="00F36F63"/>
    <w:rsid w:val="00F421A0"/>
    <w:rsid w:val="00F43473"/>
    <w:rsid w:val="00F5004E"/>
    <w:rsid w:val="00F5719F"/>
    <w:rsid w:val="00F60A7A"/>
    <w:rsid w:val="00F63CF8"/>
    <w:rsid w:val="00F823F2"/>
    <w:rsid w:val="00F86276"/>
    <w:rsid w:val="00F867FC"/>
    <w:rsid w:val="00F86BEC"/>
    <w:rsid w:val="00F9036A"/>
    <w:rsid w:val="00F90A7A"/>
    <w:rsid w:val="00F91B95"/>
    <w:rsid w:val="00F91C20"/>
    <w:rsid w:val="00F91E0A"/>
    <w:rsid w:val="00F92065"/>
    <w:rsid w:val="00F94FB7"/>
    <w:rsid w:val="00F95516"/>
    <w:rsid w:val="00FA0801"/>
    <w:rsid w:val="00FA0F73"/>
    <w:rsid w:val="00FC0D10"/>
    <w:rsid w:val="00FC21FC"/>
    <w:rsid w:val="00FC309B"/>
    <w:rsid w:val="00FC4512"/>
    <w:rsid w:val="00FC643A"/>
    <w:rsid w:val="00FD017D"/>
    <w:rsid w:val="00FD0D97"/>
    <w:rsid w:val="00FD5986"/>
    <w:rsid w:val="00FE4457"/>
    <w:rsid w:val="00FF2AF9"/>
    <w:rsid w:val="00FF2D0D"/>
    <w:rsid w:val="00FF70A3"/>
    <w:rsid w:val="00FF7C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083D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qFormat="1"/>
    <w:lsdException w:name="TOC Heading" w:uiPriority="39" w:qFormat="1"/>
  </w:latentStyles>
  <w:style w:type="paragraph" w:default="1" w:styleId="Normal">
    <w:name w:val="Normal"/>
    <w:qFormat/>
    <w:rsid w:val="00965112"/>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EC2FE4"/>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EC2FE4"/>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LAresearchpapertable">
    <w:name w:val="MLA research paper table"/>
    <w:basedOn w:val="TableNormal"/>
    <w:uiPriority w:val="99"/>
    <w:pPr>
      <w:spacing w:before="240"/>
      <w:ind w:left="72" w:right="72" w:firstLine="0"/>
    </w:pPr>
    <w:tblPr>
      <w:tblInd w:w="0" w:type="dxa"/>
      <w:tblBorders>
        <w:top w:val="single" w:sz="4" w:space="0" w:color="auto"/>
        <w:bottom w:val="single" w:sz="4" w:space="0" w:color="auto"/>
      </w:tblBorders>
      <w:tblCellMar>
        <w:top w:w="0" w:type="dxa"/>
        <w:left w:w="0" w:type="dxa"/>
        <w:bottom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character" w:styleId="Hyperlink">
    <w:name w:val="Hyperlink"/>
    <w:basedOn w:val="DefaultParagraphFont"/>
    <w:uiPriority w:val="99"/>
    <w:unhideWhenUsed/>
    <w:rsid w:val="007734BB"/>
    <w:rPr>
      <w:color w:val="5F5F5F" w:themeColor="hyperlink"/>
      <w:u w:val="single"/>
    </w:rPr>
  </w:style>
  <w:style w:type="paragraph" w:styleId="ListParagraph">
    <w:name w:val="List Paragraph"/>
    <w:basedOn w:val="Normal"/>
    <w:uiPriority w:val="34"/>
    <w:unhideWhenUsed/>
    <w:qFormat/>
    <w:rsid w:val="0043087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qFormat="1"/>
    <w:lsdException w:name="TOC Heading" w:uiPriority="39" w:qFormat="1"/>
  </w:latentStyles>
  <w:style w:type="paragraph" w:default="1" w:styleId="Normal">
    <w:name w:val="Normal"/>
    <w:qFormat/>
    <w:rsid w:val="00965112"/>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EC2FE4"/>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EC2FE4"/>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LAresearchpapertable">
    <w:name w:val="MLA research paper table"/>
    <w:basedOn w:val="TableNormal"/>
    <w:uiPriority w:val="99"/>
    <w:pPr>
      <w:spacing w:before="240"/>
      <w:ind w:left="72" w:right="72" w:firstLine="0"/>
    </w:pPr>
    <w:tblPr>
      <w:tblInd w:w="0" w:type="dxa"/>
      <w:tblBorders>
        <w:top w:val="single" w:sz="4" w:space="0" w:color="auto"/>
        <w:bottom w:val="single" w:sz="4" w:space="0" w:color="auto"/>
      </w:tblBorders>
      <w:tblCellMar>
        <w:top w:w="0" w:type="dxa"/>
        <w:left w:w="0" w:type="dxa"/>
        <w:bottom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character" w:styleId="Hyperlink">
    <w:name w:val="Hyperlink"/>
    <w:basedOn w:val="DefaultParagraphFont"/>
    <w:uiPriority w:val="99"/>
    <w:unhideWhenUsed/>
    <w:rsid w:val="007734BB"/>
    <w:rPr>
      <w:color w:val="5F5F5F" w:themeColor="hyperlink"/>
      <w:u w:val="single"/>
    </w:rPr>
  </w:style>
  <w:style w:type="paragraph" w:styleId="ListParagraph">
    <w:name w:val="List Paragraph"/>
    <w:basedOn w:val="Normal"/>
    <w:uiPriority w:val="34"/>
    <w:unhideWhenUsed/>
    <w:qFormat/>
    <w:rsid w:val="004308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77908638">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20939116">
      <w:bodyDiv w:val="1"/>
      <w:marLeft w:val="0"/>
      <w:marRight w:val="0"/>
      <w:marTop w:val="0"/>
      <w:marBottom w:val="0"/>
      <w:divBdr>
        <w:top w:val="none" w:sz="0" w:space="0" w:color="auto"/>
        <w:left w:val="none" w:sz="0" w:space="0" w:color="auto"/>
        <w:bottom w:val="none" w:sz="0" w:space="0" w:color="auto"/>
        <w:right w:val="none" w:sz="0" w:space="0" w:color="auto"/>
      </w:divBdr>
    </w:div>
    <w:div w:id="1312170356">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23856769">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eader" Target="head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mailto:batuhan.erden@ozu.edu.tr"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batuhan:Desktop:tf03984841.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333C68-EDD6-544E-89DF-2C44DF287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tf03984841.dotx</Template>
  <TotalTime>192</TotalTime>
  <Pages>8</Pages>
  <Words>1232</Words>
  <Characters>7029</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Batuhan Erden</dc:creator>
  <cp:keywords/>
  <dc:description/>
  <cp:lastModifiedBy>Batuhan Erden</cp:lastModifiedBy>
  <cp:revision>341</cp:revision>
  <cp:lastPrinted>2017-12-03T20:06:00Z</cp:lastPrinted>
  <dcterms:created xsi:type="dcterms:W3CDTF">2017-12-10T18:30:00Z</dcterms:created>
  <dcterms:modified xsi:type="dcterms:W3CDTF">2018-01-13T20:41:00Z</dcterms:modified>
</cp:coreProperties>
</file>